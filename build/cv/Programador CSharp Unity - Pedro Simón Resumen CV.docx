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161264" w14:paraId="16ACBA9E" w14:textId="77777777" w:rsidTr="00161264">
        <w:trPr>
          <w:trHeight w:val="3828"/>
        </w:trPr>
        <w:tc>
          <w:tcPr>
            <w:tcW w:w="3600" w:type="dxa"/>
            <w:vAlign w:val="bottom"/>
          </w:tcPr>
          <w:p w14:paraId="78A1A8FF" w14:textId="6544C6D8" w:rsidR="001B2ABD" w:rsidRPr="00161264" w:rsidRDefault="005701AC" w:rsidP="001B2ABD">
            <w:pPr>
              <w:tabs>
                <w:tab w:val="left" w:pos="990"/>
              </w:tabs>
              <w:jc w:val="center"/>
              <w:rPr>
                <w:rFonts w:ascii="Nunito" w:hAnsi="Nunito" w:cs="Calibri"/>
              </w:rPr>
            </w:pPr>
            <w:r w:rsidRPr="00161264">
              <w:rPr>
                <w:rFonts w:ascii="Nunito" w:hAnsi="Nunito" w:cs="Calibri"/>
                <w:noProof/>
                <w:lang w:bidi="es-ES"/>
              </w:rPr>
              <w:drawing>
                <wp:anchor distT="0" distB="0" distL="114300" distR="114300" simplePos="0" relativeHeight="251665408" behindDoc="0" locked="0" layoutInCell="1" allowOverlap="1" wp14:anchorId="01295B5E" wp14:editId="0BC0C8DF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-2223135</wp:posOffset>
                  </wp:positionV>
                  <wp:extent cx="1976120" cy="1997710"/>
                  <wp:effectExtent l="76200" t="76200" r="81280" b="78740"/>
                  <wp:wrapNone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4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" r="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120" cy="1997710"/>
                          </a:xfrm>
                          <a:prstGeom prst="ellipse">
                            <a:avLst/>
                          </a:prstGeom>
                          <a:noFill/>
                          <a:ln w="63500" cap="flat" cmpd="sng">
                            <a:solidFill>
                              <a:srgbClr val="41A680">
                                <a:alpha val="84706"/>
                              </a:srgbClr>
                            </a:solidFill>
                            <a:prstDash val="solid"/>
                            <a:round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CDD365F" w14:textId="5938709B" w:rsidR="001B2ABD" w:rsidRPr="00161264" w:rsidRDefault="001B2ABD" w:rsidP="00263344">
            <w:pPr>
              <w:rPr>
                <w:rFonts w:ascii="Nunito" w:hAnsi="Nunito" w:cs="Calibri"/>
              </w:rPr>
            </w:pPr>
          </w:p>
        </w:tc>
        <w:tc>
          <w:tcPr>
            <w:tcW w:w="6470" w:type="dxa"/>
            <w:vAlign w:val="bottom"/>
          </w:tcPr>
          <w:p w14:paraId="620C9BE0" w14:textId="52B55B26" w:rsidR="003577E0" w:rsidRPr="00161264" w:rsidRDefault="004756F0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Soy programador y desarrollador de videojuegos en Unity3D, con más de 4 años de experiencia.</w:t>
            </w:r>
          </w:p>
          <w:p w14:paraId="0F49A0DB" w14:textId="03C2CF6F" w:rsidR="000B4425" w:rsidRPr="00161264" w:rsidRDefault="004756F0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Me especializo en el lenguaje de programación C# y el scripting API de Unity3D, como su manejo general.</w:t>
            </w:r>
          </w:p>
        </w:tc>
      </w:tr>
      <w:tr w:rsidR="001B2ABD" w:rsidRPr="00161264" w14:paraId="44CA1946" w14:textId="77777777" w:rsidTr="001B2ABD">
        <w:tc>
          <w:tcPr>
            <w:tcW w:w="3600" w:type="dxa"/>
          </w:tcPr>
          <w:p w14:paraId="7B7FF6B1" w14:textId="5A16FA8E" w:rsidR="001B2ABD" w:rsidRPr="00161264" w:rsidRDefault="001D0714" w:rsidP="00036450">
            <w:pPr>
              <w:pStyle w:val="Heading3"/>
              <w:rPr>
                <w:rFonts w:ascii="Nunito" w:hAnsi="Nunito" w:cs="Calibri"/>
                <w:color w:val="328162"/>
                <w:szCs w:val="22"/>
              </w:rPr>
            </w:pPr>
            <w:r w:rsidRPr="00161264">
              <w:rPr>
                <w:rFonts w:ascii="Nunito" w:hAnsi="Nunito" w:cs="Calibri"/>
                <w:color w:val="328162"/>
                <w:szCs w:val="22"/>
              </w:rPr>
              <w:t>Historia</w:t>
            </w:r>
          </w:p>
          <w:p w14:paraId="0741163A" w14:textId="532D11AC" w:rsidR="007E66BB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A la edad de 12 años, descubrí los lenguajes de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programación</w:t>
            </w:r>
            <w:r w:rsidRPr="00161264">
              <w:rPr>
                <w:rFonts w:ascii="Nunito" w:hAnsi="Nunito" w:cs="Calibri"/>
                <w:sz w:val="22"/>
              </w:rPr>
              <w:t xml:space="preserve"> y sus aplicaciones tecnológicas, lo que despertó mi interés y me impulsó a aprender de manera</w:t>
            </w:r>
            <w:r w:rsidR="003577E0" w:rsidRPr="00161264">
              <w:rPr>
                <w:rFonts w:ascii="Nunito" w:hAnsi="Nunito" w:cs="Calibri"/>
                <w:sz w:val="22"/>
              </w:rPr>
              <w:t xml:space="preserve">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autodidacta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0C42D444" w14:textId="24AF7EFF" w:rsidR="00036450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Comencé estudiando y practicando el lenguaje de programación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Python</w:t>
            </w:r>
            <w:r w:rsidRPr="00161264">
              <w:rPr>
                <w:rFonts w:ascii="Nunito" w:hAnsi="Nunito" w:cs="Calibri"/>
                <w:sz w:val="22"/>
              </w:rPr>
              <w:t xml:space="preserve"> en conjunto con la biblioteca </w:t>
            </w:r>
            <w:proofErr w:type="spellStart"/>
            <w:r w:rsidRPr="00161264">
              <w:rPr>
                <w:rFonts w:ascii="Nunito" w:hAnsi="Nunito" w:cs="Calibri"/>
                <w:b/>
                <w:bCs/>
                <w:sz w:val="22"/>
              </w:rPr>
              <w:t>PyGame</w:t>
            </w:r>
            <w:proofErr w:type="spellEnd"/>
            <w:r w:rsidRPr="00161264">
              <w:rPr>
                <w:rFonts w:ascii="Nunito" w:hAnsi="Nunito" w:cs="Calibri"/>
                <w:sz w:val="22"/>
              </w:rPr>
              <w:t xml:space="preserve">. Adquiriendo una sólida base que me facilitó el aprendizaje de otros lenguajes, como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C#</w:t>
            </w:r>
            <w:r w:rsidRPr="00161264">
              <w:rPr>
                <w:rFonts w:ascii="Nunito" w:hAnsi="Nunito" w:cs="Calibri"/>
                <w:sz w:val="22"/>
              </w:rPr>
              <w:t xml:space="preserve"> y el uso del motor de videojuegos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Unity3D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7AD5E926" w14:textId="6D4B9583" w:rsidR="00036450" w:rsidRPr="00161264" w:rsidRDefault="00036450" w:rsidP="00036450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sz w:val="20"/>
                <w:szCs w:val="20"/>
              </w:rPr>
              <w:id w:val="-1954003311"/>
              <w:placeholder>
                <w:docPart w:val="C63FCE1FEAB94FD3B41124B74943B49F"/>
              </w:placeholder>
              <w:temporary/>
              <w:showingPlcHdr/>
              <w15:appearance w15:val="hidden"/>
            </w:sdtPr>
            <w:sdtContent>
              <w:p w14:paraId="7B5E5CB3" w14:textId="77777777" w:rsidR="00036450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Contacto</w:t>
                </w:r>
              </w:p>
            </w:sdtContent>
          </w:sdt>
          <w:p w14:paraId="6E172FA4" w14:textId="4EF094AA" w:rsidR="004D3011" w:rsidRPr="00161264" w:rsidRDefault="001D0714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LinkedIn:</w:t>
            </w:r>
          </w:p>
          <w:p w14:paraId="0A8BA715" w14:textId="5D2C3F43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1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linkedin.com/in/pedro-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diter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simon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/</w:t>
              </w:r>
            </w:hyperlink>
          </w:p>
          <w:p w14:paraId="2A9597E3" w14:textId="34026AA3" w:rsidR="004D3011" w:rsidRPr="00161264" w:rsidRDefault="004D3011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47F0AF57" w14:textId="1B9BF3D9" w:rsidR="004D3011" w:rsidRPr="00161264" w:rsidRDefault="00F33A27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Portfolio:</w:t>
            </w:r>
          </w:p>
          <w:p w14:paraId="77836834" w14:textId="08B778E2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2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pedroditersimon.github.io</w:t>
              </w:r>
            </w:hyperlink>
          </w:p>
          <w:p w14:paraId="790AB64D" w14:textId="77777777" w:rsidR="001F16CB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7B4A1F27" w14:textId="0EDD6A0A" w:rsidR="004D3011" w:rsidRPr="00161264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  <w:r>
              <w:rPr>
                <w:rFonts w:ascii="Nunito" w:hAnsi="Nunito" w:cs="Calibri"/>
                <w:sz w:val="20"/>
                <w:szCs w:val="20"/>
              </w:rPr>
              <w:t xml:space="preserve">Correo </w:t>
            </w:r>
            <w:r w:rsidR="00BD4CAD">
              <w:rPr>
                <w:rFonts w:ascii="Nunito" w:hAnsi="Nunito" w:cs="Calibri"/>
                <w:sz w:val="20"/>
                <w:szCs w:val="20"/>
              </w:rPr>
              <w:t>E</w:t>
            </w:r>
            <w:r>
              <w:rPr>
                <w:rFonts w:ascii="Nunito" w:hAnsi="Nunito" w:cs="Calibri"/>
                <w:sz w:val="20"/>
                <w:szCs w:val="20"/>
              </w:rPr>
              <w:t>lectrónico:</w:t>
            </w:r>
          </w:p>
          <w:p w14:paraId="659A154D" w14:textId="7431D568" w:rsidR="00036450" w:rsidRPr="00161264" w:rsidRDefault="00036450" w:rsidP="004D3011">
            <w:pPr>
              <w:rPr>
                <w:rStyle w:val="Hyperlink"/>
                <w:rFonts w:ascii="Nunito" w:hAnsi="Nunito" w:cs="Calibri"/>
                <w:sz w:val="20"/>
                <w:szCs w:val="20"/>
              </w:rPr>
            </w:pPr>
          </w:p>
          <w:p w14:paraId="633007CF" w14:textId="77777777" w:rsidR="004142CD" w:rsidRPr="00161264" w:rsidRDefault="004142CD" w:rsidP="004142CD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color w:val="B85A22" w:themeColor="accent2" w:themeShade="BF"/>
                <w:sz w:val="20"/>
                <w:szCs w:val="20"/>
                <w:u w:val="single"/>
              </w:rPr>
              <w:id w:val="-1444214663"/>
              <w:placeholder>
                <w:docPart w:val="853573A4FD3E4F09A6394E76A2F17184"/>
              </w:placeholder>
              <w:temporary/>
              <w:showingPlcHdr/>
              <w15:appearance w15:val="hidden"/>
            </w:sdtPr>
            <w:sdtContent>
              <w:p w14:paraId="44A86C10" w14:textId="77777777" w:rsidR="004D3011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Aficiones</w:t>
                </w:r>
              </w:p>
            </w:sdtContent>
          </w:sdt>
          <w:p w14:paraId="0C466FD1" w14:textId="4A9CF8C8" w:rsidR="004D3011" w:rsidRPr="00161264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Programación.</w:t>
            </w:r>
          </w:p>
          <w:p w14:paraId="053C5BC7" w14:textId="53E9C7A5" w:rsidR="004D3011" w:rsidRPr="00161264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Desarrollo de videojuegos.</w:t>
            </w:r>
          </w:p>
          <w:p w14:paraId="37DD5FA3" w14:textId="77777777" w:rsidR="00F33A27" w:rsidRPr="00161264" w:rsidRDefault="00F33A27" w:rsidP="00F33A27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Arte gráfico en videojuegos.</w:t>
            </w:r>
          </w:p>
          <w:p w14:paraId="59B39DD3" w14:textId="2BF9B990" w:rsidR="00647592" w:rsidRPr="00161264" w:rsidRDefault="00647592" w:rsidP="00F33A27">
            <w:pPr>
              <w:rPr>
                <w:rFonts w:ascii="Nunito" w:hAnsi="Nunito" w:cs="Calibri"/>
              </w:rPr>
            </w:pPr>
            <w:r w:rsidRPr="00161264">
              <w:rPr>
                <w:rFonts w:ascii="Nunito" w:hAnsi="Nunito" w:cs="Calibri"/>
                <w:sz w:val="22"/>
              </w:rPr>
              <w:t>Desarrollo web.</w:t>
            </w:r>
          </w:p>
        </w:tc>
        <w:tc>
          <w:tcPr>
            <w:tcW w:w="720" w:type="dxa"/>
          </w:tcPr>
          <w:p w14:paraId="5ABA86E3" w14:textId="52094CBB" w:rsidR="001B2ABD" w:rsidRPr="00161264" w:rsidRDefault="001B2ABD" w:rsidP="000C45FF">
            <w:pPr>
              <w:tabs>
                <w:tab w:val="left" w:pos="990"/>
              </w:tabs>
              <w:rPr>
                <w:rFonts w:ascii="Nunito" w:hAnsi="Nunito" w:cs="Calibri"/>
              </w:rPr>
            </w:pPr>
          </w:p>
        </w:tc>
        <w:tc>
          <w:tcPr>
            <w:tcW w:w="6470" w:type="dxa"/>
          </w:tcPr>
          <w:p w14:paraId="40D58722" w14:textId="0F5F9BEC" w:rsidR="001B2ABD" w:rsidRPr="00161264" w:rsidRDefault="00E01C4F" w:rsidP="00036450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Experiencia y Habilidades</w:t>
            </w:r>
          </w:p>
          <w:p w14:paraId="36D040BC" w14:textId="6D46020C" w:rsidR="00720929" w:rsidRDefault="00ED63D7" w:rsidP="00C53BFF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Trabajé como FreeLancer en línea en la web </w:t>
            </w:r>
            <w:proofErr w:type="spellStart"/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Workana</w:t>
            </w:r>
            <w:proofErr w:type="spellEnd"/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, finalizando con éxito proyectos de clientes que se encuentran en distintas partes del mundo (España, Ecuador, Uruguay, etc.).</w:t>
            </w:r>
          </w:p>
          <w:p w14:paraId="51586F52" w14:textId="77777777" w:rsidR="00FC533D" w:rsidRPr="00FC533D" w:rsidRDefault="00FC533D" w:rsidP="00FC533D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Conocimiento en los lenguajes y tecnologías:</w:t>
            </w:r>
          </w:p>
          <w:p w14:paraId="48B3726F" w14:textId="57B8E293" w:rsidR="00FC533D" w:rsidRPr="00FC533D" w:rsidRDefault="00FC533D" w:rsidP="00FC533D">
            <w:pPr>
              <w:pStyle w:val="Heading2"/>
              <w:numPr>
                <w:ilvl w:val="0"/>
                <w:numId w:val="23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C# .NET, Unity, ASP.NET, </w:t>
            </w:r>
            <w:proofErr w:type="spellStart"/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EntityFramework</w:t>
            </w:r>
            <w:proofErr w:type="spellEnd"/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.</w:t>
            </w:r>
          </w:p>
          <w:p w14:paraId="2739D767" w14:textId="3EC103BE" w:rsidR="00FC533D" w:rsidRPr="00FC533D" w:rsidRDefault="00FC533D" w:rsidP="00FC533D">
            <w:pPr>
              <w:pStyle w:val="Heading2"/>
              <w:numPr>
                <w:ilvl w:val="0"/>
                <w:numId w:val="23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JavaScript, </w:t>
            </w:r>
            <w:proofErr w:type="spellStart"/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NodeJS</w:t>
            </w:r>
            <w:proofErr w:type="spellEnd"/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, </w:t>
            </w:r>
            <w:proofErr w:type="spellStart"/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React</w:t>
            </w:r>
            <w:proofErr w:type="spellEnd"/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.</w:t>
            </w:r>
          </w:p>
          <w:p w14:paraId="71096467" w14:textId="0DB96080" w:rsidR="00FC533D" w:rsidRPr="00FC533D" w:rsidRDefault="00FC533D" w:rsidP="00FC533D">
            <w:pPr>
              <w:pStyle w:val="Heading2"/>
              <w:numPr>
                <w:ilvl w:val="0"/>
                <w:numId w:val="23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Base de datos (PostgreSQL, MongoDB).</w:t>
            </w:r>
          </w:p>
          <w:p w14:paraId="250ABA99" w14:textId="5D9BD3E9" w:rsidR="00FC533D" w:rsidRPr="00FC533D" w:rsidRDefault="00FC533D" w:rsidP="00FC533D">
            <w:pPr>
              <w:pStyle w:val="Heading2"/>
              <w:numPr>
                <w:ilvl w:val="0"/>
                <w:numId w:val="23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FC533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Otros: Python, HTML/CSS, Git, GitHub</w:t>
            </w:r>
          </w:p>
          <w:p w14:paraId="193837C7" w14:textId="3E1D8819" w:rsidR="00720929" w:rsidRDefault="00ED63D7" w:rsidP="00FC533D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Mi lengua </w:t>
            </w:r>
            <w:r w:rsidR="001F7E6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materna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es el </w:t>
            </w:r>
            <w:r w:rsidR="001F7E6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castellano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. </w:t>
            </w:r>
            <w:r w:rsidR="001F7E6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Cuento con buen nivel de</w:t>
            </w:r>
            <w:r w:rsidR="001F7E6E"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comprensión lectora y escritura en</w:t>
            </w:r>
            <w:r w:rsidR="001F7E6E" w:rsidRPr="00347F7C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</w:t>
            </w:r>
            <w:r w:rsidR="001F7E6E"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inglés.</w:t>
            </w:r>
          </w:p>
          <w:p w14:paraId="70149E47" w14:textId="77777777" w:rsidR="00FC533D" w:rsidRPr="00FC533D" w:rsidRDefault="00FC533D" w:rsidP="00FC533D"/>
          <w:p w14:paraId="174E0A1C" w14:textId="0D41FA28" w:rsidR="00036450" w:rsidRPr="00161264" w:rsidRDefault="00263344" w:rsidP="00E01C4F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Formación académica</w:t>
            </w:r>
          </w:p>
          <w:p w14:paraId="0BDD2B91" w14:textId="2829EA9B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Escuela Provincial De Educación Técnica N°2 “Eva Duarte De Perón” [Periodo: 2016-2021]. Posadas-Misiones.</w:t>
            </w:r>
          </w:p>
          <w:p w14:paraId="3EDD214F" w14:textId="51BA7317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Título “Técnico En Administración Y Gestión De Las Organizaciones”.</w:t>
            </w:r>
          </w:p>
          <w:p w14:paraId="3A790ACC" w14:textId="77777777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</w:p>
          <w:p w14:paraId="4453A00D" w14:textId="77512418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Instituto de Capacitación y Desarrollo Empresarial (I.N.C.A.D.E.). Posadas-Misiones. - Actualmente cursando 3do año de:</w:t>
            </w:r>
          </w:p>
          <w:p w14:paraId="66C23DCF" w14:textId="0D818ACB" w:rsidR="00036450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hAnsi="Nunito" w:cs="Calibri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Tecnicatura superior en Gestión en Programación e Innovación Tecnológica y Digita</w:t>
            </w:r>
            <w:r w:rsidR="00903D4D"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l</w:t>
            </w:r>
          </w:p>
        </w:tc>
      </w:tr>
    </w:tbl>
    <w:p w14:paraId="18385B90" w14:textId="1276B58C" w:rsidR="004C78A9" w:rsidRPr="00161264" w:rsidRDefault="00BE23A8" w:rsidP="000C45FF">
      <w:pPr>
        <w:tabs>
          <w:tab w:val="left" w:pos="990"/>
        </w:tabs>
        <w:rPr>
          <w:rFonts w:ascii="Nunito" w:hAnsi="Nunito" w:cs="Calibri"/>
        </w:rPr>
      </w:pPr>
      <w:r w:rsidRPr="00161264">
        <w:rPr>
          <w:rFonts w:ascii="Nunito" w:hAnsi="Nunito" w:cs="Calibr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DD0D37B" wp14:editId="67FD6A8D">
                <wp:simplePos x="0" y="0"/>
                <wp:positionH relativeFrom="margin">
                  <wp:align>right</wp:align>
                </wp:positionH>
                <wp:positionV relativeFrom="page">
                  <wp:posOffset>152400</wp:posOffset>
                </wp:positionV>
                <wp:extent cx="3971925" cy="1735455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73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4972" w14:textId="77777777" w:rsidR="004B0A2A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PEDRO DITER</w:t>
                            </w:r>
                          </w:p>
                          <w:p w14:paraId="0F2E9D26" w14:textId="5EC47124" w:rsidR="00EA1C78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SIMÓN</w:t>
                            </w:r>
                          </w:p>
                          <w:p w14:paraId="448CF46B" w14:textId="520B5611" w:rsidR="00EA1C78" w:rsidRPr="000422FA" w:rsidRDefault="00647592" w:rsidP="00647592">
                            <w:pPr>
                              <w:jc w:val="right"/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</w:pPr>
                            <w:r w:rsidRPr="000422FA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Programador de videojuegos en Unity C#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0D37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1.55pt;margin-top:12pt;width:312.75pt;height:136.6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" filled="f" stroked="f">
                <v:textbox style="mso-fit-shape-to-text:t">
                  <w:txbxContent>
                    <w:p w14:paraId="31354972" w14:textId="77777777" w:rsidR="004B0A2A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PEDRO DITER</w:t>
                      </w:r>
                    </w:p>
                    <w:p w14:paraId="0F2E9D26" w14:textId="5EC47124" w:rsidR="00EA1C78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SIMÓN</w:t>
                      </w:r>
                    </w:p>
                    <w:p w14:paraId="448CF46B" w14:textId="520B5611" w:rsidR="00EA1C78" w:rsidRPr="000422FA" w:rsidRDefault="00647592" w:rsidP="00647592">
                      <w:pPr>
                        <w:jc w:val="right"/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</w:pPr>
                      <w:r w:rsidRPr="000422FA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Programador de videojuegos en Unity C#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3379D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A7637C" wp14:editId="57A6F804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0785" cy="2036445"/>
                <wp:effectExtent l="0" t="0" r="0" b="1905"/>
                <wp:wrapNone/>
                <wp:docPr id="7" name="Forma libre 4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0785" cy="203644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4938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DDC3B" id="Forma libre 4" o:spid="_x0000_s1026" alt="elemento decorativo" style="position:absolute;margin-left:543.35pt;margin-top:0;width:594.55pt;height:160.35pt;z-index:-251657216;visibility:visible;mso-wrap-style:square;mso-wrap-distance-left:9pt;mso-wrap-distance-top:0;mso-wrap-distance-right:9pt;mso-wrap-distance-bottom:0;mso-position-horizontal:right;mso-position-horizontal-relative:page;mso-position-vertical:top;mso-position-vertical-relative:page;v-text-anchor:top" coordsize="12240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" path="m,3018r12240,l12240,,,,,3018xe" fillcolor="#1d4938" stroked="f">
                <v:path arrowok="t" o:connecttype="custom" o:connectlocs="0,2035770;7550785,2035770;7550785,0;0,0;0,2035770" o:connectangles="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48F1ED" wp14:editId="1D882C4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234690" cy="2035810"/>
                <wp:effectExtent l="0" t="0" r="3810" b="2540"/>
                <wp:wrapNone/>
                <wp:docPr id="8" name="Forma libre 5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234690" cy="203581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6E5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F3DBE" id="Forma libre 5" o:spid="_x0000_s1026" alt="elemento decorativo" style="position:absolute;margin-left:0;margin-top:0;width:254.7pt;height:160.3pt;flip:x;z-index:-251656192;visibility:visible;mso-wrap-style:square;mso-wrap-distance-left:9pt;mso-wrap-distance-top:0;mso-wrap-distance-right:9pt;mso-wrap-distance-bottom:0;mso-position-horizontal:left;mso-position-horizontal-relative:page;mso-position-vertical:top;mso-position-vertical-relative:page;v-text-anchor:top" coordsize="5244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b6e54" stroked="f">
                <v:path arrowok="t" o:connecttype="custom" o:connectlocs="3192128,0;0,0;16038,48568;34543,100509;55515,151101;77721,200343;101161,248911;126451,296130;152975,342674;180733,387195;209108,431716;238716,474213;269558,516035;301016,555834;333092,594958;366401,632734;399710,669160;433636,704911;467562,738639;502105,771018;536648,802047;571190,831728;631640,880296;664950,907952;698259,938307;731568,971361;762410,1007787;790784,1048260;814224,1092106;833346,1140674;845066,1193964;849384,1251976;845066,1314710;834580,1368674;818542,1419940;796953,1467834;772279,1513704;743288,1556875;711829,1597349;677903,1635798;642744,1672899;606967,1707976;570574,1741029;500254,1803763;467562,1833443;436720,1862449;409579,1890780;378121,1926532;346045,1962283;314587,1998709;283128,2035810;2793652,2035810;3234073,936284;3234073,47219;3192128,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BEAB208" wp14:editId="34BBA3D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685415" cy="2036445"/>
                <wp:effectExtent l="0" t="0" r="635" b="1905"/>
                <wp:wrapNone/>
                <wp:docPr id="9" name="Forma libre 6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685415" cy="203644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2816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4CF7" id="Forma libre 6" o:spid="_x0000_s1026" alt="elemento decorativo" style="position:absolute;margin-left:0;margin-top:0;width:211.45pt;height:160.35pt;flip:x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4354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28162" stroked="f">
                <v:path arrowok="t" o:connecttype="custom" o:connectlocs="2684798,0;0,0;12952,48567;28988,100507;46258,151098;65994,201014;86348,249581;109168,297473;132605,344017;157276,389886;183797,434406;210935,478251;239307,520747;268295,561894;298517,601692;329355,640816;360810,678590;392882,715690;425571,750766;458260,785168;491565,817546;525488,849250;559410,879604;592716,907935;653159,956502;685848,984158;719770,1014513;752459,1048240;783914,1084665;812286,1125138;835723,1168983;854843,1217550;866561,1270164;870879,1328175;866561,1391582;856076,1445545;839423,1496136;818453,1544703;793166,1589898;764794,1633068;733339,1674215;699417,1712664;664261,1749090;628488,1784166;592099,1817893;521787,1880626;488482,1910305;458260,1939311;431122,1967642;415703,1984505;385481,2018907;370062,2035770;2684798,2035770;2684798,0" o:connectangles="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127939" wp14:editId="51B7DC0F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305685" cy="2036445"/>
                <wp:effectExtent l="0" t="0" r="0" b="1905"/>
                <wp:wrapNone/>
                <wp:docPr id="11" name="Forma libre 7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305685" cy="203644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937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806AA" id="Forma libre 7" o:spid="_x0000_s1026" alt="elemento decorativo" style="position:absolute;margin-left:0;margin-top:0;width:181.55pt;height:160.35pt;flip:x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3738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399370" stroked="f">
                <v:path arrowok="t" o:connecttype="custom" o:connectlocs="2305068,0;0,0;3701,11467;6168,18887;8636,26307;28991,83643;51813,138281;75252,191570;100542,242161;127066,290728;154823,337271;183813,381791;214038,424287;245496,464086;277570,502534;310879,538285;344804,571338;379346,603041;415122,632047;450898,659028;492842,686685;534786,712317;576730,735926;619290,758861;705029,804055;747590,826990;790150,850599;832094,876231;873422,903887;914132,933567;954225,966620;993702,1003720;1022693,1036772;1047366,1071849;1066487,1108949;1080674,1147397;1091160,1187870;1096712,1229692;1099179,1272188;1097328,1316033;1092394,1359878;1084992,1405073;1073889,1450942;1060319,1496136;1044898,1542005;1027627,1587874;1007889,1633743;986917,1678937;965328,1722783;941889,1766628;918450,1809799;894394,1850946;870337,1891418;846281,1929867;822842,1967642;799403,2002718;777814,2035770;2305068,2035770;2305068,0" o:connectangles="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1E0E33B" wp14:editId="4FF3832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407795" cy="2035810"/>
                <wp:effectExtent l="0" t="0" r="1905" b="2540"/>
                <wp:wrapNone/>
                <wp:docPr id="30302280" name="Forma libre 8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407795" cy="203581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68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C03A" id="Forma libre 8" o:spid="_x0000_s1026" alt="elemento decorativo" style="position:absolute;margin-left:0;margin-top:0;width:110.85pt;height:160.3pt;flip:x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2283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41a680" stroked="f">
                <v:path arrowok="t" o:connecttype="custom" o:connectlocs="1407178,0;0,0;4316,61385;12333,122095;23432,178757;36999,231373;53031,281290;71531,327160;92496,369657;115929,408781;140595,445207;167727,478935;196709,509964;227541,538970;258990,565278;292289,589562;326821,611822;362586,632059;398968,650947;436583,667810;474198,684000;512430,698840;551278,713006;590127,725822;629592,737964;820751,796651;857133,808793;892898,821609;924964,837799;957029,860733;987245,891763;1014994,928189;1039659,970686;1059392,1018580;1073575,1070520;1080974,1126509;1080974,1185195;1074191,1243207;1062475,1297846;1046442,1350461;1026710,1401053;1003277,1449621;977378,1495491;949630,1540011;920031,1582508;889199,1622982;857750,1662106;826301,1699881;765253,1770709;736271,1804437;710372,1836816;680773,1873917;652408,1913041;624042,1952165;596910,1993313;571011,2035810;1407178,2035810;1407178,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sectPr w:rsidR="004C78A9" w:rsidRPr="00161264" w:rsidSect="0059649E">
      <w:headerReference w:type="default" r:id="rId13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C1590" w14:textId="77777777" w:rsidR="00026255" w:rsidRDefault="00026255" w:rsidP="000C45FF">
      <w:r>
        <w:separator/>
      </w:r>
    </w:p>
  </w:endnote>
  <w:endnote w:type="continuationSeparator" w:id="0">
    <w:p w14:paraId="4BFAD96C" w14:textId="77777777" w:rsidR="00026255" w:rsidRDefault="0002625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ADC198" w14:textId="77777777" w:rsidR="00026255" w:rsidRDefault="00026255" w:rsidP="000C45FF">
      <w:r>
        <w:separator/>
      </w:r>
    </w:p>
  </w:footnote>
  <w:footnote w:type="continuationSeparator" w:id="0">
    <w:p w14:paraId="650762B4" w14:textId="77777777" w:rsidR="00026255" w:rsidRDefault="0002625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4F072" w14:textId="77777777" w:rsidR="000C45FF" w:rsidRPr="0059649E" w:rsidRDefault="000C45FF">
    <w:pPr>
      <w:pStyle w:val="Header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10FA9FA6" wp14:editId="79CB4EC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B295F"/>
    <w:multiLevelType w:val="hybridMultilevel"/>
    <w:tmpl w:val="BD389164"/>
    <w:lvl w:ilvl="0" w:tplc="23A6F8A6">
      <w:numFmt w:val="bullet"/>
      <w:lvlText w:val="•"/>
      <w:lvlJc w:val="left"/>
      <w:pPr>
        <w:ind w:left="720" w:hanging="360"/>
      </w:pPr>
      <w:rPr>
        <w:rFonts w:ascii="Nunito" w:eastAsiaTheme="minorEastAsia" w:hAnsi="Nunito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D67DAB"/>
    <w:multiLevelType w:val="hybridMultilevel"/>
    <w:tmpl w:val="CCEAA4AE"/>
    <w:lvl w:ilvl="0" w:tplc="23A6F8A6">
      <w:numFmt w:val="bullet"/>
      <w:lvlText w:val="•"/>
      <w:lvlJc w:val="left"/>
      <w:pPr>
        <w:ind w:left="720" w:hanging="360"/>
      </w:pPr>
      <w:rPr>
        <w:rFonts w:ascii="Nunito" w:eastAsiaTheme="minorEastAsia" w:hAnsi="Nunito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9445031"/>
    <w:multiLevelType w:val="hybridMultilevel"/>
    <w:tmpl w:val="4FBE7FD0"/>
    <w:lvl w:ilvl="0" w:tplc="23A6F8A6">
      <w:numFmt w:val="bullet"/>
      <w:lvlText w:val="•"/>
      <w:lvlJc w:val="left"/>
      <w:pPr>
        <w:ind w:left="720" w:hanging="360"/>
      </w:pPr>
      <w:rPr>
        <w:rFonts w:ascii="Nunito" w:eastAsiaTheme="minorEastAsia" w:hAnsi="Nunito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084617"/>
    <w:multiLevelType w:val="hybridMultilevel"/>
    <w:tmpl w:val="361AEC1E"/>
    <w:lvl w:ilvl="0" w:tplc="A0AA44A0">
      <w:numFmt w:val="bullet"/>
      <w:lvlText w:val="•"/>
      <w:lvlJc w:val="left"/>
      <w:pPr>
        <w:ind w:left="1080" w:hanging="720"/>
      </w:pPr>
      <w:rPr>
        <w:rFonts w:ascii="Nunito" w:eastAsiaTheme="minorEastAsia" w:hAnsi="Nunito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0DE40CA"/>
    <w:multiLevelType w:val="hybridMultilevel"/>
    <w:tmpl w:val="2B1E7400"/>
    <w:lvl w:ilvl="0" w:tplc="A0AA44A0">
      <w:numFmt w:val="bullet"/>
      <w:lvlText w:val="•"/>
      <w:lvlJc w:val="left"/>
      <w:pPr>
        <w:ind w:left="1080" w:hanging="720"/>
      </w:pPr>
      <w:rPr>
        <w:rFonts w:ascii="Nunito" w:eastAsiaTheme="minorEastAsia" w:hAnsi="Nunito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11139"/>
    <w:multiLevelType w:val="hybridMultilevel"/>
    <w:tmpl w:val="C526D066"/>
    <w:lvl w:ilvl="0" w:tplc="1DB4033E">
      <w:numFmt w:val="bullet"/>
      <w:lvlText w:val="•"/>
      <w:lvlJc w:val="left"/>
      <w:pPr>
        <w:ind w:left="1080" w:hanging="720"/>
      </w:pPr>
      <w:rPr>
        <w:rFonts w:ascii="Century Gothic" w:eastAsiaTheme="minorEastAsia" w:hAnsi="Century Gothic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FF6392"/>
    <w:multiLevelType w:val="hybridMultilevel"/>
    <w:tmpl w:val="5310131E"/>
    <w:lvl w:ilvl="0" w:tplc="A0AA44A0">
      <w:numFmt w:val="bullet"/>
      <w:lvlText w:val="•"/>
      <w:lvlJc w:val="left"/>
      <w:pPr>
        <w:ind w:left="720" w:hanging="720"/>
      </w:pPr>
      <w:rPr>
        <w:rFonts w:ascii="Nunito" w:eastAsiaTheme="minorEastAsia" w:hAnsi="Nunito" w:cs="Calibri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C0660C"/>
    <w:multiLevelType w:val="hybridMultilevel"/>
    <w:tmpl w:val="680AB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573654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3777626"/>
    <w:multiLevelType w:val="hybridMultilevel"/>
    <w:tmpl w:val="A5BC8E70"/>
    <w:lvl w:ilvl="0" w:tplc="23A6F8A6">
      <w:numFmt w:val="bullet"/>
      <w:lvlText w:val="•"/>
      <w:lvlJc w:val="left"/>
      <w:pPr>
        <w:ind w:left="720" w:hanging="360"/>
      </w:pPr>
      <w:rPr>
        <w:rFonts w:ascii="Nunito" w:eastAsiaTheme="minorEastAsia" w:hAnsi="Nunito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9C011F"/>
    <w:multiLevelType w:val="hybridMultilevel"/>
    <w:tmpl w:val="726C2B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861235">
    <w:abstractNumId w:val="12"/>
  </w:num>
  <w:num w:numId="2" w16cid:durableId="835923918">
    <w:abstractNumId w:val="15"/>
  </w:num>
  <w:num w:numId="3" w16cid:durableId="788359137">
    <w:abstractNumId w:val="8"/>
  </w:num>
  <w:num w:numId="4" w16cid:durableId="618073295">
    <w:abstractNumId w:val="3"/>
  </w:num>
  <w:num w:numId="5" w16cid:durableId="1676882896">
    <w:abstractNumId w:val="2"/>
  </w:num>
  <w:num w:numId="6" w16cid:durableId="1149205942">
    <w:abstractNumId w:val="1"/>
  </w:num>
  <w:num w:numId="7" w16cid:durableId="1467117585">
    <w:abstractNumId w:val="0"/>
  </w:num>
  <w:num w:numId="8" w16cid:durableId="2125885444">
    <w:abstractNumId w:val="9"/>
  </w:num>
  <w:num w:numId="9" w16cid:durableId="1665352944">
    <w:abstractNumId w:val="7"/>
  </w:num>
  <w:num w:numId="10" w16cid:durableId="2135055074">
    <w:abstractNumId w:val="6"/>
  </w:num>
  <w:num w:numId="11" w16cid:durableId="1082027025">
    <w:abstractNumId w:val="5"/>
  </w:num>
  <w:num w:numId="12" w16cid:durableId="1127744936">
    <w:abstractNumId w:val="4"/>
  </w:num>
  <w:num w:numId="13" w16cid:durableId="2058703053">
    <w:abstractNumId w:val="20"/>
  </w:num>
  <w:num w:numId="14" w16cid:durableId="908463766">
    <w:abstractNumId w:val="19"/>
  </w:num>
  <w:num w:numId="15" w16cid:durableId="1556165341">
    <w:abstractNumId w:val="17"/>
  </w:num>
  <w:num w:numId="16" w16cid:durableId="1300765059">
    <w:abstractNumId w:val="22"/>
  </w:num>
  <w:num w:numId="17" w16cid:durableId="1580628660">
    <w:abstractNumId w:val="10"/>
  </w:num>
  <w:num w:numId="18" w16cid:durableId="1653172377">
    <w:abstractNumId w:val="11"/>
  </w:num>
  <w:num w:numId="19" w16cid:durableId="833839039">
    <w:abstractNumId w:val="21"/>
  </w:num>
  <w:num w:numId="20" w16cid:durableId="2103331316">
    <w:abstractNumId w:val="16"/>
  </w:num>
  <w:num w:numId="21" w16cid:durableId="566039457">
    <w:abstractNumId w:val="14"/>
  </w:num>
  <w:num w:numId="22" w16cid:durableId="932469964">
    <w:abstractNumId w:val="18"/>
  </w:num>
  <w:num w:numId="23" w16cid:durableId="82204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BFC"/>
    <w:rsid w:val="00026255"/>
    <w:rsid w:val="00036450"/>
    <w:rsid w:val="000422FA"/>
    <w:rsid w:val="00057465"/>
    <w:rsid w:val="00075675"/>
    <w:rsid w:val="00093AA8"/>
    <w:rsid w:val="00094499"/>
    <w:rsid w:val="000A548F"/>
    <w:rsid w:val="000B4425"/>
    <w:rsid w:val="000C45FF"/>
    <w:rsid w:val="000E3FD1"/>
    <w:rsid w:val="00112054"/>
    <w:rsid w:val="001424E5"/>
    <w:rsid w:val="001525E1"/>
    <w:rsid w:val="00161264"/>
    <w:rsid w:val="00166085"/>
    <w:rsid w:val="00180329"/>
    <w:rsid w:val="0019001F"/>
    <w:rsid w:val="001A74A5"/>
    <w:rsid w:val="001B2ABD"/>
    <w:rsid w:val="001D0714"/>
    <w:rsid w:val="001E0391"/>
    <w:rsid w:val="001E1759"/>
    <w:rsid w:val="001F16CB"/>
    <w:rsid w:val="001F1ECC"/>
    <w:rsid w:val="001F7E6E"/>
    <w:rsid w:val="00221087"/>
    <w:rsid w:val="002400EB"/>
    <w:rsid w:val="002559EC"/>
    <w:rsid w:val="00256CF7"/>
    <w:rsid w:val="00263344"/>
    <w:rsid w:val="00281FD5"/>
    <w:rsid w:val="00296536"/>
    <w:rsid w:val="002D3CA3"/>
    <w:rsid w:val="0030481B"/>
    <w:rsid w:val="003156FC"/>
    <w:rsid w:val="00321C47"/>
    <w:rsid w:val="003254B5"/>
    <w:rsid w:val="003577E0"/>
    <w:rsid w:val="0037121F"/>
    <w:rsid w:val="0038365A"/>
    <w:rsid w:val="003A6B7D"/>
    <w:rsid w:val="003B06CA"/>
    <w:rsid w:val="004071FC"/>
    <w:rsid w:val="004142CD"/>
    <w:rsid w:val="00445947"/>
    <w:rsid w:val="004561E8"/>
    <w:rsid w:val="00466B1B"/>
    <w:rsid w:val="004756F0"/>
    <w:rsid w:val="004813B3"/>
    <w:rsid w:val="00496591"/>
    <w:rsid w:val="004B0A2A"/>
    <w:rsid w:val="004C63E4"/>
    <w:rsid w:val="004C78A9"/>
    <w:rsid w:val="004D3011"/>
    <w:rsid w:val="005262AC"/>
    <w:rsid w:val="005701AC"/>
    <w:rsid w:val="0059649E"/>
    <w:rsid w:val="005E39D5"/>
    <w:rsid w:val="005F0AD8"/>
    <w:rsid w:val="00600670"/>
    <w:rsid w:val="0062123A"/>
    <w:rsid w:val="00646E75"/>
    <w:rsid w:val="00647592"/>
    <w:rsid w:val="006771D0"/>
    <w:rsid w:val="006830A5"/>
    <w:rsid w:val="006A109A"/>
    <w:rsid w:val="006B3DE3"/>
    <w:rsid w:val="00701DB5"/>
    <w:rsid w:val="00714904"/>
    <w:rsid w:val="00715FCB"/>
    <w:rsid w:val="00720929"/>
    <w:rsid w:val="00743101"/>
    <w:rsid w:val="007775E1"/>
    <w:rsid w:val="007867A0"/>
    <w:rsid w:val="007927F5"/>
    <w:rsid w:val="007B53DB"/>
    <w:rsid w:val="007C7EB5"/>
    <w:rsid w:val="007E66BB"/>
    <w:rsid w:val="007F71D2"/>
    <w:rsid w:val="00802CA0"/>
    <w:rsid w:val="008451A5"/>
    <w:rsid w:val="008D018E"/>
    <w:rsid w:val="008D4863"/>
    <w:rsid w:val="00903D4D"/>
    <w:rsid w:val="009260CD"/>
    <w:rsid w:val="00926A55"/>
    <w:rsid w:val="0093379D"/>
    <w:rsid w:val="00952C25"/>
    <w:rsid w:val="009A09AC"/>
    <w:rsid w:val="009E1DA2"/>
    <w:rsid w:val="00A2118D"/>
    <w:rsid w:val="00AA630A"/>
    <w:rsid w:val="00AD76E2"/>
    <w:rsid w:val="00B20152"/>
    <w:rsid w:val="00B359E4"/>
    <w:rsid w:val="00B57D98"/>
    <w:rsid w:val="00B668CE"/>
    <w:rsid w:val="00B70850"/>
    <w:rsid w:val="00BD4CAD"/>
    <w:rsid w:val="00BE23A8"/>
    <w:rsid w:val="00C066B6"/>
    <w:rsid w:val="00C37BA1"/>
    <w:rsid w:val="00C4674C"/>
    <w:rsid w:val="00C506CF"/>
    <w:rsid w:val="00C53BFF"/>
    <w:rsid w:val="00C72BED"/>
    <w:rsid w:val="00C9578B"/>
    <w:rsid w:val="00CB0055"/>
    <w:rsid w:val="00CC0C6D"/>
    <w:rsid w:val="00D04BFE"/>
    <w:rsid w:val="00D2522B"/>
    <w:rsid w:val="00D422DE"/>
    <w:rsid w:val="00D5459D"/>
    <w:rsid w:val="00D650CC"/>
    <w:rsid w:val="00DA1F4D"/>
    <w:rsid w:val="00DB45E3"/>
    <w:rsid w:val="00DD172A"/>
    <w:rsid w:val="00E01C4F"/>
    <w:rsid w:val="00E25A26"/>
    <w:rsid w:val="00E4381A"/>
    <w:rsid w:val="00E44BFC"/>
    <w:rsid w:val="00E55D74"/>
    <w:rsid w:val="00E96715"/>
    <w:rsid w:val="00EA1C78"/>
    <w:rsid w:val="00ED63D7"/>
    <w:rsid w:val="00EE4C8D"/>
    <w:rsid w:val="00F33A27"/>
    <w:rsid w:val="00F60274"/>
    <w:rsid w:val="00F6320F"/>
    <w:rsid w:val="00F77FB9"/>
    <w:rsid w:val="00F8428D"/>
    <w:rsid w:val="00F86D71"/>
    <w:rsid w:val="00F94526"/>
    <w:rsid w:val="00FB068F"/>
    <w:rsid w:val="00FC533D"/>
    <w:rsid w:val="00F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D4855F"/>
  <w14:defaultImageDpi w14:val="32767"/>
  <w15:chartTrackingRefBased/>
  <w15:docId w15:val="{831BC7F8-7F4E-4B93-A9B4-AD21ABB2C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EE4C8D"/>
    <w:p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EE4C8D"/>
  </w:style>
  <w:style w:type="character" w:customStyle="1" w:styleId="DateChar">
    <w:name w:val="Date Char"/>
    <w:basedOn w:val="DefaultParagraphFont"/>
    <w:link w:val="Date"/>
    <w:uiPriority w:val="99"/>
    <w:rsid w:val="00EE4C8D"/>
    <w:rPr>
      <w:rFonts w:ascii="Century Gothic" w:hAnsi="Century Gothic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DefaultParagraphFont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Footer">
    <w:name w:val="footer"/>
    <w:basedOn w:val="Normal"/>
    <w:link w:val="Foot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">
    <w:name w:val="Table Grid"/>
    <w:basedOn w:val="Table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E4C8D"/>
    <w:rPr>
      <w:rFonts w:ascii="Century Gothic" w:hAnsi="Century Gothic"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EE4C8D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E4C8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character" w:styleId="HTMLKeyboard">
    <w:name w:val="HTML Keyboard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4C8D"/>
    <w:rPr>
      <w:rFonts w:ascii="Consolas" w:hAnsi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O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O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4C8D"/>
    <w:pPr>
      <w:outlineLvl w:val="9"/>
    </w:pPr>
  </w:style>
  <w:style w:type="character" w:styleId="SubtleReference">
    <w:name w:val="Subtle Reference"/>
    <w:basedOn w:val="DefaultParagraphFont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E4C8D"/>
  </w:style>
  <w:style w:type="character" w:styleId="BookTitle">
    <w:name w:val="Book Title"/>
    <w:basedOn w:val="DefaultParagraphFont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E4C8D"/>
  </w:style>
  <w:style w:type="paragraph" w:styleId="MacroText">
    <w:name w:val="macro"/>
    <w:link w:val="MacroTextCh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E4C8D"/>
    <w:rPr>
      <w:rFonts w:ascii="Consolas" w:hAnsi="Consolas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4C8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TOAHeading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ColorfulList">
    <w:name w:val="Colorful List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E4C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C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E4C8D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IntenseReference">
    <w:name w:val="Intense Reference"/>
    <w:basedOn w:val="DefaultParagraphFont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eEmphasis">
    <w:name w:val="Intense Emphasis"/>
    <w:basedOn w:val="DefaultParagraphFont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DefaultParagraphFont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DefaultParagraphFont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EE4C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E4C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4C8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NormalIndent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E4C8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2">
    <w:name w:val="List Table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3">
    <w:name w:val="List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E4C8D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E4C8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E4C8D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E4C8D"/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E4C8D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1">
    <w:name w:val="Table Grid 1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3">
    <w:name w:val="Grid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4C8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table" w:styleId="Table3Deffects1">
    <w:name w:val="Table 3D effects 1"/>
    <w:basedOn w:val="Table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qFormat/>
    <w:rsid w:val="00EE4C8D"/>
    <w:rPr>
      <w:rFonts w:ascii="Century Gothic" w:hAnsi="Century Gothic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D0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pedroditersimon.github.io/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inkedin.com/in/pedro-diter-simon/" TargetMode="External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Curr&#237;culum%20v&#237;tae%20azul%20y%20gr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63FCE1FEAB94FD3B41124B74943B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F092F-8204-4B6D-9E45-8F8B0171A4C1}"/>
      </w:docPartPr>
      <w:docPartBody>
        <w:p w:rsidR="00076516" w:rsidRDefault="00000000">
          <w:pPr>
            <w:pStyle w:val="C63FCE1FEAB94FD3B41124B74943B49F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853573A4FD3E4F09A6394E76A2F17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AF0004-49D1-48DE-ADE2-320769DD84D4}"/>
      </w:docPartPr>
      <w:docPartBody>
        <w:p w:rsidR="00076516" w:rsidRDefault="00000000">
          <w:pPr>
            <w:pStyle w:val="853573A4FD3E4F09A6394E76A2F17184"/>
          </w:pPr>
          <w:r w:rsidRPr="0059649E">
            <w:rPr>
              <w:lang w:bidi="es-ES"/>
            </w:rPr>
            <w:t>Aficiones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4F"/>
    <w:rsid w:val="00057465"/>
    <w:rsid w:val="00076516"/>
    <w:rsid w:val="00093AA8"/>
    <w:rsid w:val="00321C47"/>
    <w:rsid w:val="003B25E8"/>
    <w:rsid w:val="00424B4F"/>
    <w:rsid w:val="007B53DB"/>
    <w:rsid w:val="007C7EB5"/>
    <w:rsid w:val="00837BA9"/>
    <w:rsid w:val="008D4863"/>
    <w:rsid w:val="00964D86"/>
    <w:rsid w:val="00A83632"/>
    <w:rsid w:val="00B3362B"/>
    <w:rsid w:val="00D650CC"/>
    <w:rsid w:val="00DC305A"/>
    <w:rsid w:val="00F2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24B4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3FCE1FEAB94FD3B41124B74943B49F">
    <w:name w:val="C63FCE1FEAB94FD3B41124B74943B49F"/>
  </w:style>
  <w:style w:type="character" w:styleId="Hyperlink">
    <w:name w:val="Hyperlink"/>
    <w:basedOn w:val="DefaultParagraphFont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853573A4FD3E4F09A6394E76A2F17184">
    <w:name w:val="853573A4FD3E4F09A6394E76A2F17184"/>
  </w:style>
  <w:style w:type="character" w:customStyle="1" w:styleId="Heading2Char">
    <w:name w:val="Heading 2 Char"/>
    <w:basedOn w:val="DefaultParagraphFont"/>
    <w:link w:val="Heading2"/>
    <w:uiPriority w:val="9"/>
    <w:rsid w:val="00424B4F"/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C523B80-3E47-4B32-93E1-09132E19F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azul y gris.dotx</Template>
  <TotalTime>4</TotalTime>
  <Pages>1</Pages>
  <Words>284</Words>
  <Characters>1562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Pedro</cp:lastModifiedBy>
  <cp:revision>4</cp:revision>
  <dcterms:created xsi:type="dcterms:W3CDTF">2024-05-29T17:24:00Z</dcterms:created>
  <dcterms:modified xsi:type="dcterms:W3CDTF">2024-09-24T17:55:00Z</dcterms:modified>
</cp:coreProperties>
</file>