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161264" w14:paraId="16ACBA9E" w14:textId="77777777" w:rsidTr="00161264">
        <w:trPr>
          <w:trHeight w:val="3828"/>
        </w:trPr>
        <w:tc>
          <w:tcPr>
            <w:tcW w:w="3600" w:type="dxa"/>
            <w:vAlign w:val="bottom"/>
          </w:tcPr>
          <w:p w14:paraId="78A1A8FF" w14:textId="6544C6D8" w:rsidR="001B2ABD" w:rsidRPr="00161264" w:rsidRDefault="005701AC" w:rsidP="001B2ABD">
            <w:pPr>
              <w:tabs>
                <w:tab w:val="left" w:pos="990"/>
              </w:tabs>
              <w:jc w:val="center"/>
              <w:rPr>
                <w:rFonts w:ascii="Nunito" w:hAnsi="Nunito" w:cs="Calibri"/>
              </w:rPr>
            </w:pPr>
            <w:r w:rsidRPr="00161264">
              <w:rPr>
                <w:rFonts w:ascii="Nunito" w:hAnsi="Nunito" w:cs="Calibri"/>
                <w:noProof/>
                <w:lang w:bidi="es-ES"/>
              </w:rPr>
              <w:drawing>
                <wp:anchor distT="0" distB="0" distL="114300" distR="114300" simplePos="0" relativeHeight="251665408" behindDoc="0" locked="0" layoutInCell="1" allowOverlap="1" wp14:anchorId="01295B5E" wp14:editId="0BC0C8DF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-2223135</wp:posOffset>
                  </wp:positionV>
                  <wp:extent cx="1976120" cy="1997710"/>
                  <wp:effectExtent l="76200" t="76200" r="81280" b="78740"/>
                  <wp:wrapNone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 4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0" r="5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6120" cy="1997710"/>
                          </a:xfrm>
                          <a:prstGeom prst="ellipse">
                            <a:avLst/>
                          </a:prstGeom>
                          <a:noFill/>
                          <a:ln w="63500" cap="flat" cmpd="sng">
                            <a:solidFill>
                              <a:srgbClr val="41A680">
                                <a:alpha val="84706"/>
                              </a:srgbClr>
                            </a:solidFill>
                            <a:prstDash val="solid"/>
                            <a:round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0" w:type="dxa"/>
          </w:tcPr>
          <w:p w14:paraId="6CDD365F" w14:textId="5938709B" w:rsidR="001B2ABD" w:rsidRPr="00161264" w:rsidRDefault="001B2ABD" w:rsidP="00263344">
            <w:pPr>
              <w:rPr>
                <w:rFonts w:ascii="Nunito" w:hAnsi="Nunito" w:cs="Calibri"/>
              </w:rPr>
            </w:pPr>
          </w:p>
        </w:tc>
        <w:tc>
          <w:tcPr>
            <w:tcW w:w="6470" w:type="dxa"/>
            <w:vAlign w:val="bottom"/>
          </w:tcPr>
          <w:p w14:paraId="620C9BE0" w14:textId="52B55B26" w:rsidR="003577E0" w:rsidRPr="00161264" w:rsidRDefault="004756F0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Soy programador y desarrollador de videojuegos en Unity3D, con más de 4 años de experiencia.</w:t>
            </w:r>
          </w:p>
          <w:p w14:paraId="0F49A0DB" w14:textId="03C2CF6F" w:rsidR="000B4425" w:rsidRPr="00161264" w:rsidRDefault="004756F0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Me especializo en el lenguaje de programación C# y el scripting API de Unity3D, como su manejo general.</w:t>
            </w:r>
          </w:p>
        </w:tc>
      </w:tr>
      <w:tr w:rsidR="001B2ABD" w:rsidRPr="00161264" w14:paraId="44CA1946" w14:textId="77777777" w:rsidTr="001B2ABD">
        <w:tc>
          <w:tcPr>
            <w:tcW w:w="3600" w:type="dxa"/>
          </w:tcPr>
          <w:p w14:paraId="7B7FF6B1" w14:textId="5A16FA8E" w:rsidR="001B2ABD" w:rsidRPr="00161264" w:rsidRDefault="001D0714" w:rsidP="00036450">
            <w:pPr>
              <w:pStyle w:val="Heading3"/>
              <w:rPr>
                <w:rFonts w:ascii="Nunito" w:hAnsi="Nunito" w:cs="Calibri"/>
                <w:color w:val="328162"/>
                <w:szCs w:val="22"/>
              </w:rPr>
            </w:pPr>
            <w:r w:rsidRPr="00161264">
              <w:rPr>
                <w:rFonts w:ascii="Nunito" w:hAnsi="Nunito" w:cs="Calibri"/>
                <w:color w:val="328162"/>
                <w:szCs w:val="22"/>
              </w:rPr>
              <w:t>Historia</w:t>
            </w:r>
          </w:p>
          <w:p w14:paraId="0741163A" w14:textId="532D11AC" w:rsidR="007E66BB" w:rsidRPr="00161264" w:rsidRDefault="007E66BB" w:rsidP="003577E0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 xml:space="preserve">A la edad de 12 años, descubrí los lenguajes de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programación</w:t>
            </w:r>
            <w:r w:rsidRPr="00161264">
              <w:rPr>
                <w:rFonts w:ascii="Nunito" w:hAnsi="Nunito" w:cs="Calibri"/>
                <w:sz w:val="22"/>
              </w:rPr>
              <w:t xml:space="preserve"> y sus aplicaciones tecnológicas, lo que despertó mi interés y me impulsó a aprender de manera</w:t>
            </w:r>
            <w:r w:rsidR="003577E0" w:rsidRPr="00161264">
              <w:rPr>
                <w:rFonts w:ascii="Nunito" w:hAnsi="Nunito" w:cs="Calibri"/>
                <w:sz w:val="22"/>
              </w:rPr>
              <w:t xml:space="preserve">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autodidacta</w:t>
            </w:r>
            <w:r w:rsidRPr="00161264">
              <w:rPr>
                <w:rFonts w:ascii="Nunito" w:hAnsi="Nunito" w:cs="Calibri"/>
                <w:sz w:val="22"/>
              </w:rPr>
              <w:t>.</w:t>
            </w:r>
          </w:p>
          <w:p w14:paraId="0C42D444" w14:textId="24AF7EFF" w:rsidR="00036450" w:rsidRPr="00161264" w:rsidRDefault="007E66BB" w:rsidP="003577E0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 xml:space="preserve">Comencé estudiando y practicando el lenguaje de programación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Python</w:t>
            </w:r>
            <w:r w:rsidRPr="00161264">
              <w:rPr>
                <w:rFonts w:ascii="Nunito" w:hAnsi="Nunito" w:cs="Calibri"/>
                <w:sz w:val="22"/>
              </w:rPr>
              <w:t xml:space="preserve"> en conjunto con la biblioteca </w:t>
            </w:r>
            <w:proofErr w:type="spellStart"/>
            <w:r w:rsidRPr="00161264">
              <w:rPr>
                <w:rFonts w:ascii="Nunito" w:hAnsi="Nunito" w:cs="Calibri"/>
                <w:b/>
                <w:bCs/>
                <w:sz w:val="22"/>
              </w:rPr>
              <w:t>PyGame</w:t>
            </w:r>
            <w:proofErr w:type="spellEnd"/>
            <w:r w:rsidRPr="00161264">
              <w:rPr>
                <w:rFonts w:ascii="Nunito" w:hAnsi="Nunito" w:cs="Calibri"/>
                <w:sz w:val="22"/>
              </w:rPr>
              <w:t xml:space="preserve">. Adquiriendo una sólida base que me facilitó el aprendizaje de otros lenguajes, como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C#</w:t>
            </w:r>
            <w:r w:rsidRPr="00161264">
              <w:rPr>
                <w:rFonts w:ascii="Nunito" w:hAnsi="Nunito" w:cs="Calibri"/>
                <w:sz w:val="22"/>
              </w:rPr>
              <w:t xml:space="preserve"> y el uso del motor de videojuegos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Unity3D</w:t>
            </w:r>
            <w:r w:rsidRPr="00161264">
              <w:rPr>
                <w:rFonts w:ascii="Nunito" w:hAnsi="Nunito" w:cs="Calibri"/>
                <w:sz w:val="22"/>
              </w:rPr>
              <w:t>.</w:t>
            </w:r>
          </w:p>
          <w:p w14:paraId="7AD5E926" w14:textId="6D4B9583" w:rsidR="00036450" w:rsidRPr="00161264" w:rsidRDefault="00036450" w:rsidP="00036450">
            <w:pPr>
              <w:rPr>
                <w:rFonts w:ascii="Nunito" w:hAnsi="Nunito" w:cs="Calibri"/>
                <w:sz w:val="20"/>
                <w:szCs w:val="20"/>
              </w:rPr>
            </w:pPr>
          </w:p>
          <w:sdt>
            <w:sdtPr>
              <w:rPr>
                <w:rFonts w:ascii="Nunito" w:hAnsi="Nunito" w:cs="Calibri"/>
                <w:sz w:val="20"/>
                <w:szCs w:val="20"/>
              </w:rPr>
              <w:id w:val="-1954003311"/>
              <w:placeholder>
                <w:docPart w:val="C63FCE1FEAB94FD3B41124B74943B49F"/>
              </w:placeholder>
              <w:temporary/>
              <w:showingPlcHdr/>
              <w15:appearance w15:val="hidden"/>
            </w:sdtPr>
            <w:sdtContent>
              <w:p w14:paraId="7B5E5CB3" w14:textId="77777777" w:rsidR="00036450" w:rsidRPr="00161264" w:rsidRDefault="00CB0055" w:rsidP="00CB0055">
                <w:pPr>
                  <w:pStyle w:val="Heading3"/>
                  <w:rPr>
                    <w:rFonts w:ascii="Nunito" w:hAnsi="Nunito" w:cs="Calibri"/>
                    <w:sz w:val="20"/>
                    <w:szCs w:val="20"/>
                  </w:rPr>
                </w:pPr>
                <w:r w:rsidRPr="00161264">
                  <w:rPr>
                    <w:rFonts w:ascii="Nunito" w:hAnsi="Nunito" w:cs="Calibri"/>
                    <w:color w:val="399370"/>
                    <w:szCs w:val="22"/>
                    <w:lang w:bidi="es-ES"/>
                  </w:rPr>
                  <w:t>Contacto</w:t>
                </w:r>
              </w:p>
            </w:sdtContent>
          </w:sdt>
          <w:p w14:paraId="6E172FA4" w14:textId="4EF094AA" w:rsidR="004D3011" w:rsidRPr="00161264" w:rsidRDefault="001D0714" w:rsidP="004D3011">
            <w:pPr>
              <w:rPr>
                <w:rFonts w:ascii="Nunito" w:hAnsi="Nunito" w:cs="Calibri"/>
                <w:sz w:val="20"/>
                <w:szCs w:val="20"/>
              </w:rPr>
            </w:pPr>
            <w:r w:rsidRPr="00161264">
              <w:rPr>
                <w:rFonts w:ascii="Nunito" w:hAnsi="Nunito" w:cs="Calibri"/>
                <w:sz w:val="20"/>
                <w:szCs w:val="20"/>
              </w:rPr>
              <w:t>LinkedIn:</w:t>
            </w:r>
          </w:p>
          <w:p w14:paraId="0A8BA715" w14:textId="5D2C3F43" w:rsidR="004D3011" w:rsidRPr="00161264" w:rsidRDefault="00000000" w:rsidP="004D3011">
            <w:pPr>
              <w:rPr>
                <w:rFonts w:ascii="Nunito" w:hAnsi="Nunito" w:cs="Calibri"/>
                <w:color w:val="1D4938"/>
                <w:sz w:val="20"/>
                <w:szCs w:val="20"/>
              </w:rPr>
            </w:pPr>
            <w:hyperlink r:id="rId10" w:history="1"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linkedin.com/in/pedro-</w:t>
              </w:r>
              <w:proofErr w:type="spellStart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diter</w:t>
              </w:r>
              <w:proofErr w:type="spellEnd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-</w:t>
              </w:r>
              <w:proofErr w:type="spellStart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simon</w:t>
              </w:r>
              <w:proofErr w:type="spellEnd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/</w:t>
              </w:r>
            </w:hyperlink>
          </w:p>
          <w:p w14:paraId="2A9597E3" w14:textId="34026AA3" w:rsidR="004D3011" w:rsidRPr="00161264" w:rsidRDefault="004D3011" w:rsidP="004D3011">
            <w:pPr>
              <w:rPr>
                <w:rFonts w:ascii="Nunito" w:hAnsi="Nunito" w:cs="Calibri"/>
                <w:sz w:val="20"/>
                <w:szCs w:val="20"/>
              </w:rPr>
            </w:pPr>
          </w:p>
          <w:p w14:paraId="47F0AF57" w14:textId="1B9BF3D9" w:rsidR="004D3011" w:rsidRPr="00161264" w:rsidRDefault="00F33A27" w:rsidP="004D3011">
            <w:pPr>
              <w:rPr>
                <w:rFonts w:ascii="Nunito" w:hAnsi="Nunito" w:cs="Calibri"/>
                <w:sz w:val="20"/>
                <w:szCs w:val="20"/>
              </w:rPr>
            </w:pPr>
            <w:r w:rsidRPr="00161264">
              <w:rPr>
                <w:rFonts w:ascii="Nunito" w:hAnsi="Nunito" w:cs="Calibri"/>
                <w:sz w:val="20"/>
                <w:szCs w:val="20"/>
              </w:rPr>
              <w:t>Portfolio:</w:t>
            </w:r>
          </w:p>
          <w:p w14:paraId="77836834" w14:textId="08B778E2" w:rsidR="004D3011" w:rsidRPr="00161264" w:rsidRDefault="00000000" w:rsidP="004D3011">
            <w:pPr>
              <w:rPr>
                <w:rFonts w:ascii="Nunito" w:hAnsi="Nunito" w:cs="Calibri"/>
                <w:color w:val="1D4938"/>
                <w:sz w:val="20"/>
                <w:szCs w:val="20"/>
              </w:rPr>
            </w:pPr>
            <w:hyperlink r:id="rId11" w:history="1"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pedroditersimon.github.io</w:t>
              </w:r>
            </w:hyperlink>
          </w:p>
          <w:p w14:paraId="790AB64D" w14:textId="77777777" w:rsidR="001F16CB" w:rsidRDefault="001F16CB" w:rsidP="004D3011">
            <w:pPr>
              <w:rPr>
                <w:rFonts w:ascii="Nunito" w:hAnsi="Nunito" w:cs="Calibri"/>
                <w:sz w:val="20"/>
                <w:szCs w:val="20"/>
              </w:rPr>
            </w:pPr>
          </w:p>
          <w:p w14:paraId="7B4A1F27" w14:textId="0EDD6A0A" w:rsidR="004D3011" w:rsidRPr="00161264" w:rsidRDefault="001F16CB" w:rsidP="004D3011">
            <w:pPr>
              <w:rPr>
                <w:rFonts w:ascii="Nunito" w:hAnsi="Nunito" w:cs="Calibri"/>
                <w:sz w:val="20"/>
                <w:szCs w:val="20"/>
              </w:rPr>
            </w:pPr>
            <w:r>
              <w:rPr>
                <w:rFonts w:ascii="Nunito" w:hAnsi="Nunito" w:cs="Calibri"/>
                <w:sz w:val="20"/>
                <w:szCs w:val="20"/>
              </w:rPr>
              <w:t xml:space="preserve">Correo </w:t>
            </w:r>
            <w:r w:rsidR="00BD4CAD">
              <w:rPr>
                <w:rFonts w:ascii="Nunito" w:hAnsi="Nunito" w:cs="Calibri"/>
                <w:sz w:val="20"/>
                <w:szCs w:val="20"/>
              </w:rPr>
              <w:t>E</w:t>
            </w:r>
            <w:r>
              <w:rPr>
                <w:rFonts w:ascii="Nunito" w:hAnsi="Nunito" w:cs="Calibri"/>
                <w:sz w:val="20"/>
                <w:szCs w:val="20"/>
              </w:rPr>
              <w:t>lectrónico:</w:t>
            </w:r>
          </w:p>
          <w:p w14:paraId="659A154D" w14:textId="7431D568" w:rsidR="00036450" w:rsidRPr="00161264" w:rsidRDefault="00036450" w:rsidP="004D3011">
            <w:pPr>
              <w:rPr>
                <w:rStyle w:val="Hyperlink"/>
                <w:rFonts w:ascii="Nunito" w:hAnsi="Nunito" w:cs="Calibri"/>
                <w:sz w:val="20"/>
                <w:szCs w:val="20"/>
              </w:rPr>
            </w:pPr>
          </w:p>
          <w:p w14:paraId="633007CF" w14:textId="77777777" w:rsidR="004142CD" w:rsidRPr="00161264" w:rsidRDefault="004142CD" w:rsidP="004142CD">
            <w:pPr>
              <w:rPr>
                <w:rFonts w:ascii="Nunito" w:hAnsi="Nunito" w:cs="Calibri"/>
                <w:sz w:val="20"/>
                <w:szCs w:val="20"/>
              </w:rPr>
            </w:pPr>
          </w:p>
          <w:sdt>
            <w:sdtPr>
              <w:rPr>
                <w:rFonts w:ascii="Nunito" w:hAnsi="Nunito" w:cs="Calibri"/>
                <w:color w:val="B85A22" w:themeColor="accent2" w:themeShade="BF"/>
                <w:sz w:val="20"/>
                <w:szCs w:val="20"/>
                <w:u w:val="single"/>
              </w:rPr>
              <w:id w:val="-1444214663"/>
              <w:placeholder>
                <w:docPart w:val="853573A4FD3E4F09A6394E76A2F17184"/>
              </w:placeholder>
              <w:temporary/>
              <w:showingPlcHdr/>
              <w15:appearance w15:val="hidden"/>
            </w:sdtPr>
            <w:sdtContent>
              <w:p w14:paraId="44A86C10" w14:textId="77777777" w:rsidR="004D3011" w:rsidRPr="00161264" w:rsidRDefault="00CB0055" w:rsidP="00CB0055">
                <w:pPr>
                  <w:pStyle w:val="Heading3"/>
                  <w:rPr>
                    <w:rFonts w:ascii="Nunito" w:hAnsi="Nunito" w:cs="Calibri"/>
                    <w:sz w:val="20"/>
                    <w:szCs w:val="20"/>
                  </w:rPr>
                </w:pPr>
                <w:r w:rsidRPr="00161264">
                  <w:rPr>
                    <w:rFonts w:ascii="Nunito" w:hAnsi="Nunito" w:cs="Calibri"/>
                    <w:color w:val="399370"/>
                    <w:szCs w:val="22"/>
                    <w:lang w:bidi="es-ES"/>
                  </w:rPr>
                  <w:t>Aficiones</w:t>
                </w:r>
              </w:p>
            </w:sdtContent>
          </w:sdt>
          <w:p w14:paraId="0C466FD1" w14:textId="4A9CF8C8" w:rsidR="004D3011" w:rsidRPr="00161264" w:rsidRDefault="00F33A27" w:rsidP="004D3011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>Programación.</w:t>
            </w:r>
          </w:p>
          <w:p w14:paraId="053C5BC7" w14:textId="53E9C7A5" w:rsidR="004D3011" w:rsidRPr="00161264" w:rsidRDefault="00F33A27" w:rsidP="004D3011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>Desarrollo de videojuegos.</w:t>
            </w:r>
          </w:p>
          <w:p w14:paraId="37DD5FA3" w14:textId="77777777" w:rsidR="00F33A27" w:rsidRPr="00161264" w:rsidRDefault="00F33A27" w:rsidP="00F33A27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>Arte gráfico en videojuegos.</w:t>
            </w:r>
          </w:p>
          <w:p w14:paraId="59B39DD3" w14:textId="2BF9B990" w:rsidR="00647592" w:rsidRPr="00161264" w:rsidRDefault="00647592" w:rsidP="00F33A27">
            <w:pPr>
              <w:rPr>
                <w:rFonts w:ascii="Nunito" w:hAnsi="Nunito" w:cs="Calibri"/>
              </w:rPr>
            </w:pPr>
            <w:r w:rsidRPr="00161264">
              <w:rPr>
                <w:rFonts w:ascii="Nunito" w:hAnsi="Nunito" w:cs="Calibri"/>
                <w:sz w:val="22"/>
              </w:rPr>
              <w:t>Desarrollo web.</w:t>
            </w:r>
          </w:p>
        </w:tc>
        <w:tc>
          <w:tcPr>
            <w:tcW w:w="720" w:type="dxa"/>
          </w:tcPr>
          <w:p w14:paraId="5ABA86E3" w14:textId="52094CBB" w:rsidR="001B2ABD" w:rsidRPr="00161264" w:rsidRDefault="001B2ABD" w:rsidP="000C45FF">
            <w:pPr>
              <w:tabs>
                <w:tab w:val="left" w:pos="990"/>
              </w:tabs>
              <w:rPr>
                <w:rFonts w:ascii="Nunito" w:hAnsi="Nunito" w:cs="Calibri"/>
              </w:rPr>
            </w:pPr>
          </w:p>
        </w:tc>
        <w:tc>
          <w:tcPr>
            <w:tcW w:w="6470" w:type="dxa"/>
          </w:tcPr>
          <w:p w14:paraId="40D58722" w14:textId="0F5F9BEC" w:rsidR="001B2ABD" w:rsidRPr="00161264" w:rsidRDefault="00E01C4F" w:rsidP="00036450">
            <w:pPr>
              <w:pStyle w:val="Heading2"/>
              <w:rPr>
                <w:rFonts w:ascii="Nunito" w:hAnsi="Nunito" w:cs="Calibri"/>
                <w:sz w:val="26"/>
              </w:rPr>
            </w:pPr>
            <w:r w:rsidRPr="00161264">
              <w:rPr>
                <w:rFonts w:ascii="Nunito" w:hAnsi="Nunito" w:cs="Calibri"/>
                <w:sz w:val="26"/>
              </w:rPr>
              <w:t>Experiencia y Habilidades</w:t>
            </w:r>
          </w:p>
          <w:p w14:paraId="36D040BC" w14:textId="6D46020C" w:rsidR="00720929" w:rsidRPr="00161264" w:rsidRDefault="00ED63D7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Trabajé como FreeLancer en línea en la web </w:t>
            </w:r>
            <w:proofErr w:type="spellStart"/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Workana</w:t>
            </w:r>
            <w:proofErr w:type="spellEnd"/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, finalizando con éxito proyectos de clientes que se encuentran en distintas partes del mundo (España, Ecuador, Uruguay, etc.).</w:t>
            </w:r>
          </w:p>
          <w:p w14:paraId="651BBA29" w14:textId="584BC15D" w:rsidR="00ED63D7" w:rsidRPr="00161264" w:rsidRDefault="00ED63D7" w:rsidP="003577E0">
            <w:pPr>
              <w:pStyle w:val="Heading2"/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Desarrollar mecánicas, sistemas y herramientas para la implementación en videojuegos.</w:t>
            </w:r>
          </w:p>
          <w:p w14:paraId="35AC16D1" w14:textId="1F302134" w:rsidR="00ED63D7" w:rsidRPr="00161264" w:rsidRDefault="00ED63D7" w:rsidP="003577E0">
            <w:pPr>
              <w:pStyle w:val="Heading2"/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Conocimiento en los lenguajes de programación: C#, Python, JavaScript, HTML/CSS.</w:t>
            </w:r>
          </w:p>
          <w:p w14:paraId="5B7F6AE4" w14:textId="67AC7F82" w:rsidR="00ED63D7" w:rsidRPr="00161264" w:rsidRDefault="00ED63D7" w:rsidP="003577E0">
            <w:pPr>
              <w:pStyle w:val="Heading2"/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Mi lengua </w:t>
            </w:r>
            <w:r w:rsidR="001F7E6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materna</w:t>
            </w: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es el </w:t>
            </w:r>
            <w:r w:rsidR="001F7E6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castellano</w:t>
            </w: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. </w:t>
            </w:r>
            <w:r w:rsidR="001F7E6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Cuento con buen nivel de</w:t>
            </w:r>
            <w:r w:rsidR="001F7E6E"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comprensión lectora y escritura en</w:t>
            </w:r>
            <w:r w:rsidR="001F7E6E" w:rsidRPr="00347F7C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</w:t>
            </w:r>
            <w:r w:rsidR="001F7E6E"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inglés.</w:t>
            </w:r>
          </w:p>
          <w:p w14:paraId="193837C7" w14:textId="77777777" w:rsidR="00720929" w:rsidRPr="00161264" w:rsidRDefault="00720929" w:rsidP="00720929">
            <w:pPr>
              <w:rPr>
                <w:rFonts w:ascii="Nunito" w:hAnsi="Nunito" w:cs="Calibri"/>
              </w:rPr>
            </w:pPr>
          </w:p>
          <w:p w14:paraId="174E0A1C" w14:textId="0D41FA28" w:rsidR="00036450" w:rsidRPr="00161264" w:rsidRDefault="00263344" w:rsidP="00E01C4F">
            <w:pPr>
              <w:pStyle w:val="Heading2"/>
              <w:rPr>
                <w:rFonts w:ascii="Nunito" w:hAnsi="Nunito" w:cs="Calibri"/>
                <w:sz w:val="26"/>
              </w:rPr>
            </w:pPr>
            <w:r w:rsidRPr="00161264">
              <w:rPr>
                <w:rFonts w:ascii="Nunito" w:hAnsi="Nunito" w:cs="Calibri"/>
                <w:sz w:val="26"/>
              </w:rPr>
              <w:t>Formación académica</w:t>
            </w:r>
          </w:p>
          <w:p w14:paraId="6B19FEEB" w14:textId="565BEAB9" w:rsidR="00263344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Educación Secundaria:</w:t>
            </w:r>
          </w:p>
          <w:p w14:paraId="0BDD2B91" w14:textId="2829EA9B" w:rsidR="00263344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Escuela Provincial De Educación Técnica N°2 “Eva Duarte De Perón” [Periodo: 2016-2021]. Posadas-Misiones.</w:t>
            </w:r>
          </w:p>
          <w:p w14:paraId="3EDD214F" w14:textId="51BA7317" w:rsidR="00263344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Título “Técnico En Administración Y Gestión De Las Organizaciones”.</w:t>
            </w:r>
          </w:p>
          <w:p w14:paraId="3A790ACC" w14:textId="77777777" w:rsidR="00263344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</w:p>
          <w:p w14:paraId="7EE29ADC" w14:textId="77777777" w:rsidR="00DB45E3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Educación Superior:</w:t>
            </w:r>
          </w:p>
          <w:p w14:paraId="4453A00D" w14:textId="77512418" w:rsidR="00263344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Instituto de Capacitación y Desarrollo Empresarial (I.N.C.A.D.E.). Posadas-Misiones. - Actualmente cursando 3do año de:</w:t>
            </w:r>
          </w:p>
          <w:p w14:paraId="66C23DCF" w14:textId="0D818ACB" w:rsidR="00036450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hAnsi="Nunito" w:cs="Calibri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Tecnicatura superior en Gestión en Programación e Innovación Tecnológica y Digita</w:t>
            </w:r>
            <w:r w:rsidR="00903D4D"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l</w:t>
            </w:r>
          </w:p>
        </w:tc>
      </w:tr>
    </w:tbl>
    <w:p w14:paraId="18385B90" w14:textId="1276B58C" w:rsidR="004C78A9" w:rsidRPr="00161264" w:rsidRDefault="00BE23A8" w:rsidP="000C45FF">
      <w:pPr>
        <w:tabs>
          <w:tab w:val="left" w:pos="990"/>
        </w:tabs>
        <w:rPr>
          <w:rFonts w:ascii="Nunito" w:hAnsi="Nunito" w:cs="Calibri"/>
        </w:rPr>
      </w:pPr>
      <w:r w:rsidRPr="00161264">
        <w:rPr>
          <w:rFonts w:ascii="Nunito" w:hAnsi="Nunito" w:cs="Calibri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DD0D37B" wp14:editId="67FD6A8D">
                <wp:simplePos x="0" y="0"/>
                <wp:positionH relativeFrom="margin">
                  <wp:align>right</wp:align>
                </wp:positionH>
                <wp:positionV relativeFrom="page">
                  <wp:posOffset>152400</wp:posOffset>
                </wp:positionV>
                <wp:extent cx="3971925" cy="1735455"/>
                <wp:effectExtent l="0" t="0" r="0" b="12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1925" cy="173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54972" w14:textId="77777777" w:rsidR="004B0A2A" w:rsidRPr="00714904" w:rsidRDefault="00EA1C78" w:rsidP="000B4425">
                            <w:pPr>
                              <w:pStyle w:val="Title"/>
                              <w:jc w:val="right"/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</w:pPr>
                            <w:r w:rsidRPr="00714904"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  <w:t>PEDRO DITER</w:t>
                            </w:r>
                          </w:p>
                          <w:p w14:paraId="0F2E9D26" w14:textId="5EC47124" w:rsidR="00EA1C78" w:rsidRPr="00714904" w:rsidRDefault="00EA1C78" w:rsidP="000B4425">
                            <w:pPr>
                              <w:pStyle w:val="Title"/>
                              <w:jc w:val="right"/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</w:pPr>
                            <w:r w:rsidRPr="00714904"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  <w:t>SIMÓN</w:t>
                            </w:r>
                          </w:p>
                          <w:p w14:paraId="448CF46B" w14:textId="520B5611" w:rsidR="00EA1C78" w:rsidRPr="000422FA" w:rsidRDefault="00647592" w:rsidP="00647592">
                            <w:pPr>
                              <w:jc w:val="right"/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</w:pPr>
                            <w:r w:rsidRPr="000422FA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>Programador de videojuegos en Unity C#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D0D37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61.55pt;margin-top:12pt;width:312.75pt;height:136.6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" filled="f" stroked="f">
                <v:textbox style="mso-fit-shape-to-text:t">
                  <w:txbxContent>
                    <w:p w14:paraId="31354972" w14:textId="77777777" w:rsidR="004B0A2A" w:rsidRPr="00714904" w:rsidRDefault="00EA1C78" w:rsidP="000B4425">
                      <w:pPr>
                        <w:pStyle w:val="Title"/>
                        <w:jc w:val="right"/>
                        <w:rPr>
                          <w:rFonts w:ascii="Franklin Gothic Medium" w:hAnsi="Franklin Gothic Medium"/>
                          <w:color w:val="FFFFFF" w:themeColor="background1"/>
                        </w:rPr>
                      </w:pPr>
                      <w:r w:rsidRPr="00714904">
                        <w:rPr>
                          <w:rFonts w:ascii="Franklin Gothic Medium" w:hAnsi="Franklin Gothic Medium"/>
                          <w:color w:val="FFFFFF" w:themeColor="background1"/>
                        </w:rPr>
                        <w:t>PEDRO DITER</w:t>
                      </w:r>
                    </w:p>
                    <w:p w14:paraId="0F2E9D26" w14:textId="5EC47124" w:rsidR="00EA1C78" w:rsidRPr="00714904" w:rsidRDefault="00EA1C78" w:rsidP="000B4425">
                      <w:pPr>
                        <w:pStyle w:val="Title"/>
                        <w:jc w:val="right"/>
                        <w:rPr>
                          <w:rFonts w:ascii="Franklin Gothic Medium" w:hAnsi="Franklin Gothic Medium"/>
                          <w:color w:val="FFFFFF" w:themeColor="background1"/>
                        </w:rPr>
                      </w:pPr>
                      <w:r w:rsidRPr="00714904">
                        <w:rPr>
                          <w:rFonts w:ascii="Franklin Gothic Medium" w:hAnsi="Franklin Gothic Medium"/>
                          <w:color w:val="FFFFFF" w:themeColor="background1"/>
                        </w:rPr>
                        <w:t>SIMÓN</w:t>
                      </w:r>
                    </w:p>
                    <w:p w14:paraId="448CF46B" w14:textId="520B5611" w:rsidR="00EA1C78" w:rsidRPr="000422FA" w:rsidRDefault="00647592" w:rsidP="00647592">
                      <w:pPr>
                        <w:jc w:val="right"/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</w:pPr>
                      <w:r w:rsidRPr="000422FA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>Programador de videojuegos en Unity C#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3379D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8A7637C" wp14:editId="57A6F804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50785" cy="2036445"/>
                <wp:effectExtent l="0" t="0" r="0" b="1905"/>
                <wp:wrapNone/>
                <wp:docPr id="7" name="Forma libre 4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50785" cy="203644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4938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DDC3B" id="Forma libre 4" o:spid="_x0000_s1026" alt="elemento decorativo" style="position:absolute;margin-left:543.35pt;margin-top:0;width:594.55pt;height:160.35pt;z-index:-251657216;visibility:visible;mso-wrap-style:square;mso-wrap-distance-left:9pt;mso-wrap-distance-top:0;mso-wrap-distance-right:9pt;mso-wrap-distance-bottom:0;mso-position-horizontal:right;mso-position-horizontal-relative:page;mso-position-vertical:top;mso-position-vertical-relative:page;v-text-anchor:top" coordsize="12240,3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" path="m,3018r12240,l12240,,,,,3018xe" fillcolor="#1d4938" stroked="f">
                <v:path arrowok="t" o:connecttype="custom" o:connectlocs="0,2035770;7550785,2035770;7550785,0;0,0;0,2035770" o:connectangles="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E48F1ED" wp14:editId="1D882C4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234690" cy="2035810"/>
                <wp:effectExtent l="0" t="0" r="3810" b="2540"/>
                <wp:wrapNone/>
                <wp:docPr id="8" name="Forma libre 5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234690" cy="203581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6E5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F3DBE" id="Forma libre 5" o:spid="_x0000_s1026" alt="elemento decorativo" style="position:absolute;margin-left:0;margin-top:0;width:254.7pt;height:160.3pt;flip:x;z-index:-251656192;visibility:visible;mso-wrap-style:square;mso-wrap-distance-left:9pt;mso-wrap-distance-top:0;mso-wrap-distance-right:9pt;mso-wrap-distance-bottom:0;mso-position-horizontal:left;mso-position-horizontal-relative:page;mso-position-vertical:top;mso-position-vertical-relative:page;v-text-anchor:top" coordsize="5244,3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b6e54" stroked="f">
                <v:path arrowok="t" o:connecttype="custom" o:connectlocs="3192128,0;0,0;16038,48568;34543,100509;55515,151101;77721,200343;101161,248911;126451,296130;152975,342674;180733,387195;209108,431716;238716,474213;269558,516035;301016,555834;333092,594958;366401,632734;399710,669160;433636,704911;467562,738639;502105,771018;536648,802047;571190,831728;631640,880296;664950,907952;698259,938307;731568,971361;762410,1007787;790784,1048260;814224,1092106;833346,1140674;845066,1193964;849384,1251976;845066,1314710;834580,1368674;818542,1419940;796953,1467834;772279,1513704;743288,1556875;711829,1597349;677903,1635798;642744,1672899;606967,1707976;570574,1741029;500254,1803763;467562,1833443;436720,1862449;409579,1890780;378121,1926532;346045,1962283;314587,1998709;283128,2035810;2793652,2035810;3234073,936284;3234073,47219;3192128,0" o:connectangles="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BEAB208" wp14:editId="34BBA3D0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2685415" cy="2036445"/>
                <wp:effectExtent l="0" t="0" r="635" b="1905"/>
                <wp:wrapNone/>
                <wp:docPr id="9" name="Forma libre 6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2685415" cy="203644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2816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94CF7" id="Forma libre 6" o:spid="_x0000_s1026" alt="elemento decorativo" style="position:absolute;margin-left:0;margin-top:0;width:211.45pt;height:160.35pt;flip:x;z-index:-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top" coordsize="4354,3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28162" stroked="f">
                <v:path arrowok="t" o:connecttype="custom" o:connectlocs="2684798,0;0,0;12952,48567;28988,100507;46258,151098;65994,201014;86348,249581;109168,297473;132605,344017;157276,389886;183797,434406;210935,478251;239307,520747;268295,561894;298517,601692;329355,640816;360810,678590;392882,715690;425571,750766;458260,785168;491565,817546;525488,849250;559410,879604;592716,907935;653159,956502;685848,984158;719770,1014513;752459,1048240;783914,1084665;812286,1125138;835723,1168983;854843,1217550;866561,1270164;870879,1328175;866561,1391582;856076,1445545;839423,1496136;818453,1544703;793166,1589898;764794,1633068;733339,1674215;699417,1712664;664261,1749090;628488,1784166;592099,1817893;521787,1880626;488482,1910305;458260,1939311;431122,1967642;415703,1984505;385481,2018907;370062,2035770;2684798,2035770;2684798,0" o:connectangles="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0127939" wp14:editId="51B7DC0F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2305685" cy="2036445"/>
                <wp:effectExtent l="0" t="0" r="0" b="1905"/>
                <wp:wrapNone/>
                <wp:docPr id="11" name="Forma libre 7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2305685" cy="203644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937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806AA" id="Forma libre 7" o:spid="_x0000_s1026" alt="elemento decorativo" style="position:absolute;margin-left:0;margin-top:0;width:181.55pt;height:160.35pt;flip:x;z-index:-2516541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top" coordsize="3738,3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399370" stroked="f">
                <v:path arrowok="t" o:connecttype="custom" o:connectlocs="2305068,0;0,0;3701,11467;6168,18887;8636,26307;28991,83643;51813,138281;75252,191570;100542,242161;127066,290728;154823,337271;183813,381791;214038,424287;245496,464086;277570,502534;310879,538285;344804,571338;379346,603041;415122,632047;450898,659028;492842,686685;534786,712317;576730,735926;619290,758861;705029,804055;747590,826990;790150,850599;832094,876231;873422,903887;914132,933567;954225,966620;993702,1003720;1022693,1036772;1047366,1071849;1066487,1108949;1080674,1147397;1091160,1187870;1096712,1229692;1099179,1272188;1097328,1316033;1092394,1359878;1084992,1405073;1073889,1450942;1060319,1496136;1044898,1542005;1027627,1587874;1007889,1633743;986917,1678937;965328,1722783;941889,1766628;918450,1809799;894394,1850946;870337,1891418;846281,1929867;822842,1967642;799403,2002718;777814,2035770;2305068,2035770;2305068,0" o:connectangles="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1E0E33B" wp14:editId="4FF38329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1407795" cy="2035810"/>
                <wp:effectExtent l="0" t="0" r="1905" b="2540"/>
                <wp:wrapNone/>
                <wp:docPr id="30302280" name="Forma libre 8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407795" cy="203581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A68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7C03A" id="Forma libre 8" o:spid="_x0000_s1026" alt="elemento decorativo" style="position:absolute;margin-left:0;margin-top:0;width:110.85pt;height:160.3pt;flip:x;z-index:-2516531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top" coordsize="2283,3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41a680" stroked="f">
                <v:path arrowok="t" o:connecttype="custom" o:connectlocs="1407178,0;0,0;4316,61385;12333,122095;23432,178757;36999,231373;53031,281290;71531,327160;92496,369657;115929,408781;140595,445207;167727,478935;196709,509964;227541,538970;258990,565278;292289,589562;326821,611822;362586,632059;398968,650947;436583,667810;474198,684000;512430,698840;551278,713006;590127,725822;629592,737964;820751,796651;857133,808793;892898,821609;924964,837799;957029,860733;987245,891763;1014994,928189;1039659,970686;1059392,1018580;1073575,1070520;1080974,1126509;1080974,1185195;1074191,1243207;1062475,1297846;1046442,1350461;1026710,1401053;1003277,1449621;977378,1495491;949630,1540011;920031,1582508;889199,1622982;857750,1662106;826301,1699881;765253,1770709;736271,1804437;710372,1836816;680773,1873917;652408,1913041;624042,1952165;596910,1993313;571011,2035810;1407178,2035810;1407178,0" o:connectangles="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sectPr w:rsidR="004C78A9" w:rsidRPr="00161264" w:rsidSect="0059649E">
      <w:headerReference w:type="default" r:id="rId12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DF3FBE" w14:textId="77777777" w:rsidR="00F6320F" w:rsidRDefault="00F6320F" w:rsidP="000C45FF">
      <w:r>
        <w:separator/>
      </w:r>
    </w:p>
  </w:endnote>
  <w:endnote w:type="continuationSeparator" w:id="0">
    <w:p w14:paraId="60593A44" w14:textId="77777777" w:rsidR="00F6320F" w:rsidRDefault="00F6320F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5A1619" w14:textId="77777777" w:rsidR="00F6320F" w:rsidRDefault="00F6320F" w:rsidP="000C45FF">
      <w:r>
        <w:separator/>
      </w:r>
    </w:p>
  </w:footnote>
  <w:footnote w:type="continuationSeparator" w:id="0">
    <w:p w14:paraId="7F0EA0EE" w14:textId="77777777" w:rsidR="00F6320F" w:rsidRDefault="00F6320F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34F072" w14:textId="77777777" w:rsidR="000C45FF" w:rsidRPr="0059649E" w:rsidRDefault="000C45FF">
    <w:pPr>
      <w:pStyle w:val="Header"/>
    </w:pPr>
    <w:r w:rsidRPr="0059649E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10FA9FA6" wp14:editId="79CB4EC3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4511139"/>
    <w:multiLevelType w:val="hybridMultilevel"/>
    <w:tmpl w:val="C526D066"/>
    <w:lvl w:ilvl="0" w:tplc="1DB4033E">
      <w:numFmt w:val="bullet"/>
      <w:lvlText w:val="•"/>
      <w:lvlJc w:val="left"/>
      <w:pPr>
        <w:ind w:left="1080" w:hanging="720"/>
      </w:pPr>
      <w:rPr>
        <w:rFonts w:ascii="Century Gothic" w:eastAsiaTheme="minorEastAsia" w:hAnsi="Century Gothic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C0660C"/>
    <w:multiLevelType w:val="hybridMultilevel"/>
    <w:tmpl w:val="680AB7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573654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78861235">
    <w:abstractNumId w:val="10"/>
  </w:num>
  <w:num w:numId="2" w16cid:durableId="835923918">
    <w:abstractNumId w:val="11"/>
  </w:num>
  <w:num w:numId="3" w16cid:durableId="788359137">
    <w:abstractNumId w:val="8"/>
  </w:num>
  <w:num w:numId="4" w16cid:durableId="618073295">
    <w:abstractNumId w:val="3"/>
  </w:num>
  <w:num w:numId="5" w16cid:durableId="1676882896">
    <w:abstractNumId w:val="2"/>
  </w:num>
  <w:num w:numId="6" w16cid:durableId="1149205942">
    <w:abstractNumId w:val="1"/>
  </w:num>
  <w:num w:numId="7" w16cid:durableId="1467117585">
    <w:abstractNumId w:val="0"/>
  </w:num>
  <w:num w:numId="8" w16cid:durableId="2125885444">
    <w:abstractNumId w:val="9"/>
  </w:num>
  <w:num w:numId="9" w16cid:durableId="1665352944">
    <w:abstractNumId w:val="7"/>
  </w:num>
  <w:num w:numId="10" w16cid:durableId="2135055074">
    <w:abstractNumId w:val="6"/>
  </w:num>
  <w:num w:numId="11" w16cid:durableId="1082027025">
    <w:abstractNumId w:val="5"/>
  </w:num>
  <w:num w:numId="12" w16cid:durableId="1127744936">
    <w:abstractNumId w:val="4"/>
  </w:num>
  <w:num w:numId="13" w16cid:durableId="2058703053">
    <w:abstractNumId w:val="14"/>
  </w:num>
  <w:num w:numId="14" w16cid:durableId="908463766">
    <w:abstractNumId w:val="13"/>
  </w:num>
  <w:num w:numId="15" w16cid:durableId="15561653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BFC"/>
    <w:rsid w:val="00036450"/>
    <w:rsid w:val="000422FA"/>
    <w:rsid w:val="00057465"/>
    <w:rsid w:val="00075675"/>
    <w:rsid w:val="00093AA8"/>
    <w:rsid w:val="00094499"/>
    <w:rsid w:val="000B4425"/>
    <w:rsid w:val="000C45FF"/>
    <w:rsid w:val="000E3FD1"/>
    <w:rsid w:val="00112054"/>
    <w:rsid w:val="001424E5"/>
    <w:rsid w:val="001525E1"/>
    <w:rsid w:val="00161264"/>
    <w:rsid w:val="00166085"/>
    <w:rsid w:val="00180329"/>
    <w:rsid w:val="0019001F"/>
    <w:rsid w:val="001A74A5"/>
    <w:rsid w:val="001B2ABD"/>
    <w:rsid w:val="001D0714"/>
    <w:rsid w:val="001E0391"/>
    <w:rsid w:val="001E1759"/>
    <w:rsid w:val="001F16CB"/>
    <w:rsid w:val="001F1ECC"/>
    <w:rsid w:val="001F7E6E"/>
    <w:rsid w:val="00221087"/>
    <w:rsid w:val="002400EB"/>
    <w:rsid w:val="002559EC"/>
    <w:rsid w:val="00256CF7"/>
    <w:rsid w:val="00263344"/>
    <w:rsid w:val="00281FD5"/>
    <w:rsid w:val="00296536"/>
    <w:rsid w:val="002D3CA3"/>
    <w:rsid w:val="0030481B"/>
    <w:rsid w:val="003156FC"/>
    <w:rsid w:val="00321C47"/>
    <w:rsid w:val="003254B5"/>
    <w:rsid w:val="003577E0"/>
    <w:rsid w:val="0037121F"/>
    <w:rsid w:val="0038365A"/>
    <w:rsid w:val="003A6B7D"/>
    <w:rsid w:val="003B06CA"/>
    <w:rsid w:val="004071FC"/>
    <w:rsid w:val="004142CD"/>
    <w:rsid w:val="00445947"/>
    <w:rsid w:val="004561E8"/>
    <w:rsid w:val="00466B1B"/>
    <w:rsid w:val="004756F0"/>
    <w:rsid w:val="004813B3"/>
    <w:rsid w:val="00496591"/>
    <w:rsid w:val="004B0A2A"/>
    <w:rsid w:val="004C63E4"/>
    <w:rsid w:val="004C78A9"/>
    <w:rsid w:val="004D3011"/>
    <w:rsid w:val="005262AC"/>
    <w:rsid w:val="005701AC"/>
    <w:rsid w:val="0059649E"/>
    <w:rsid w:val="005E39D5"/>
    <w:rsid w:val="005F0AD8"/>
    <w:rsid w:val="00600670"/>
    <w:rsid w:val="0062123A"/>
    <w:rsid w:val="00646E75"/>
    <w:rsid w:val="00647592"/>
    <w:rsid w:val="006771D0"/>
    <w:rsid w:val="006830A5"/>
    <w:rsid w:val="006A109A"/>
    <w:rsid w:val="006B3DE3"/>
    <w:rsid w:val="00701DB5"/>
    <w:rsid w:val="00714904"/>
    <w:rsid w:val="00715FCB"/>
    <w:rsid w:val="00720929"/>
    <w:rsid w:val="00743101"/>
    <w:rsid w:val="007775E1"/>
    <w:rsid w:val="007867A0"/>
    <w:rsid w:val="007927F5"/>
    <w:rsid w:val="007B53DB"/>
    <w:rsid w:val="007C7EB5"/>
    <w:rsid w:val="007E66BB"/>
    <w:rsid w:val="007F71D2"/>
    <w:rsid w:val="00802CA0"/>
    <w:rsid w:val="008451A5"/>
    <w:rsid w:val="008D018E"/>
    <w:rsid w:val="00903D4D"/>
    <w:rsid w:val="009260CD"/>
    <w:rsid w:val="00926A55"/>
    <w:rsid w:val="0093379D"/>
    <w:rsid w:val="00952C25"/>
    <w:rsid w:val="009A09AC"/>
    <w:rsid w:val="009E1DA2"/>
    <w:rsid w:val="00A2118D"/>
    <w:rsid w:val="00AA630A"/>
    <w:rsid w:val="00AD76E2"/>
    <w:rsid w:val="00B20152"/>
    <w:rsid w:val="00B359E4"/>
    <w:rsid w:val="00B57D98"/>
    <w:rsid w:val="00B668CE"/>
    <w:rsid w:val="00B70850"/>
    <w:rsid w:val="00BD4CAD"/>
    <w:rsid w:val="00BE23A8"/>
    <w:rsid w:val="00C066B6"/>
    <w:rsid w:val="00C37BA1"/>
    <w:rsid w:val="00C4674C"/>
    <w:rsid w:val="00C506CF"/>
    <w:rsid w:val="00C72BED"/>
    <w:rsid w:val="00C9578B"/>
    <w:rsid w:val="00CB0055"/>
    <w:rsid w:val="00CC0C6D"/>
    <w:rsid w:val="00D04BFE"/>
    <w:rsid w:val="00D2522B"/>
    <w:rsid w:val="00D422DE"/>
    <w:rsid w:val="00D5459D"/>
    <w:rsid w:val="00D650CC"/>
    <w:rsid w:val="00DA1F4D"/>
    <w:rsid w:val="00DB45E3"/>
    <w:rsid w:val="00DD172A"/>
    <w:rsid w:val="00E01C4F"/>
    <w:rsid w:val="00E25A26"/>
    <w:rsid w:val="00E4381A"/>
    <w:rsid w:val="00E44BFC"/>
    <w:rsid w:val="00E55D74"/>
    <w:rsid w:val="00E96715"/>
    <w:rsid w:val="00EA1C78"/>
    <w:rsid w:val="00ED63D7"/>
    <w:rsid w:val="00EE4C8D"/>
    <w:rsid w:val="00F33A27"/>
    <w:rsid w:val="00F60274"/>
    <w:rsid w:val="00F6320F"/>
    <w:rsid w:val="00F77FB9"/>
    <w:rsid w:val="00F8428D"/>
    <w:rsid w:val="00F86D71"/>
    <w:rsid w:val="00F94526"/>
    <w:rsid w:val="00FB068F"/>
    <w:rsid w:val="00FF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D4855F"/>
  <w14:defaultImageDpi w14:val="32767"/>
  <w15:chartTrackingRefBased/>
  <w15:docId w15:val="{831BC7F8-7F4E-4B93-A9B4-AD21ABB2C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EE4C8D"/>
    <w:pPr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EE4C8D"/>
  </w:style>
  <w:style w:type="character" w:customStyle="1" w:styleId="DateChar">
    <w:name w:val="Date Char"/>
    <w:basedOn w:val="DefaultParagraphFont"/>
    <w:link w:val="Date"/>
    <w:uiPriority w:val="99"/>
    <w:rsid w:val="00EE4C8D"/>
    <w:rPr>
      <w:rFonts w:ascii="Century Gothic" w:hAnsi="Century Gothic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DefaultParagraphFont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Footer">
    <w:name w:val="footer"/>
    <w:basedOn w:val="Normal"/>
    <w:link w:val="FooterCh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Grid">
    <w:name w:val="Table Grid"/>
    <w:basedOn w:val="Table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E4C8D"/>
    <w:rPr>
      <w:rFonts w:ascii="Century Gothic" w:hAnsi="Century Gothic"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DefaultParagraphFont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NoList"/>
    <w:uiPriority w:val="99"/>
    <w:semiHidden/>
    <w:unhideWhenUsed/>
    <w:rsid w:val="00EE4C8D"/>
    <w:pPr>
      <w:numPr>
        <w:numId w:val="2"/>
      </w:numPr>
    </w:pPr>
  </w:style>
  <w:style w:type="character" w:styleId="HTMLCode">
    <w:name w:val="HTML Code"/>
    <w:basedOn w:val="DefaultParagraphFont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EE4C8D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HTMLDefinition">
    <w:name w:val="HTML Definition"/>
    <w:basedOn w:val="DefaultParagraphFont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EE4C8D"/>
    <w:rPr>
      <w:rFonts w:ascii="Century Gothic" w:hAnsi="Century Gothic"/>
    </w:rPr>
  </w:style>
  <w:style w:type="character" w:styleId="HTMLKeyboard">
    <w:name w:val="HTML Keyboard"/>
    <w:basedOn w:val="DefaultParagraphFont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4C8D"/>
    <w:rPr>
      <w:rFonts w:ascii="Consolas" w:hAnsi="Consolas"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O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O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O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O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O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4C8D"/>
    <w:pPr>
      <w:outlineLvl w:val="9"/>
    </w:pPr>
  </w:style>
  <w:style w:type="character" w:styleId="SubtleReference">
    <w:name w:val="Subtle Reference"/>
    <w:basedOn w:val="DefaultParagraphFont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EE4C8D"/>
  </w:style>
  <w:style w:type="character" w:styleId="BookTitle">
    <w:name w:val="Book Title"/>
    <w:basedOn w:val="DefaultParagraphFont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DefaultParagraphFont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ListParagraph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Number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Bullet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eClassic1">
    <w:name w:val="Table Classic 1"/>
    <w:basedOn w:val="Table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EE4C8D"/>
  </w:style>
  <w:style w:type="paragraph" w:styleId="MacroText">
    <w:name w:val="macro"/>
    <w:link w:val="MacroTextCh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E4C8D"/>
    <w:rPr>
      <w:rFonts w:ascii="Consolas" w:hAnsi="Consolas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4C8D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TOAHeading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ColorfulList">
    <w:name w:val="Colorful List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">
    <w:name w:val="Colorful Grid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EE4C8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4C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EnvelopeAddress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BlockText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EE4C8D"/>
    <w:pPr>
      <w:numPr>
        <w:numId w:val="13"/>
      </w:numPr>
    </w:pPr>
  </w:style>
  <w:style w:type="table" w:styleId="PlainTable1">
    <w:name w:val="Plain Table 1"/>
    <w:basedOn w:val="Table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Spacing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IntenseReference">
    <w:name w:val="Intense Reference"/>
    <w:basedOn w:val="DefaultParagraphFont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IntenseEmphasis">
    <w:name w:val="Intense Emphasis"/>
    <w:basedOn w:val="DefaultParagraphFont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DefaultParagraphFont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DefaultParagraphFont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semiHidden/>
    <w:unhideWhenUsed/>
    <w:rsid w:val="00EE4C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E4C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E4C8D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EE4C8D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EE4C8D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NormalIndent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EE4C8D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Contemporary">
    <w:name w:val="Table Contemporary"/>
    <w:basedOn w:val="Table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2">
    <w:name w:val="List Table 2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3">
    <w:name w:val="List Table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5Dark">
    <w:name w:val="List Table 5 Dark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EE4C8D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EE4C8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Columns1">
    <w:name w:val="Table Columns 1"/>
    <w:basedOn w:val="Table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EE4C8D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Simple1">
    <w:name w:val="Table Simple 1"/>
    <w:basedOn w:val="Table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E4C8D"/>
    <w:rPr>
      <w:rFonts w:ascii="Consolas" w:hAnsi="Consolas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EE4C8D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Grid1">
    <w:name w:val="Table Grid 1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dTable3">
    <w:name w:val="Grid Table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dTable5Dark">
    <w:name w:val="Grid Table 5 Dark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E4C8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E4C8D"/>
    <w:rPr>
      <w:rFonts w:ascii="Century Gothic" w:hAnsi="Century Gothic"/>
    </w:rPr>
  </w:style>
  <w:style w:type="table" w:styleId="Table3Deffects1">
    <w:name w:val="Table 3D effects 1"/>
    <w:basedOn w:val="Table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semiHidden/>
    <w:qFormat/>
    <w:rsid w:val="00EE4C8D"/>
    <w:rPr>
      <w:rFonts w:ascii="Century Gothic" w:hAnsi="Century Gothic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E4C8D"/>
    <w:rPr>
      <w:rFonts w:ascii="Century Gothic" w:hAnsi="Century Gothic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D0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edroditersimon.github.io/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www.linkedin.com/in/pedro-diter-simon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Templates\Curr&#237;culum%20v&#237;tae%20azul%20y%20gri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63FCE1FEAB94FD3B41124B74943B4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F092F-8204-4B6D-9E45-8F8B0171A4C1}"/>
      </w:docPartPr>
      <w:docPartBody>
        <w:p w:rsidR="00076516" w:rsidRDefault="00000000">
          <w:pPr>
            <w:pStyle w:val="C63FCE1FEAB94FD3B41124B74943B49F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853573A4FD3E4F09A6394E76A2F171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AF0004-49D1-48DE-ADE2-320769DD84D4}"/>
      </w:docPartPr>
      <w:docPartBody>
        <w:p w:rsidR="00076516" w:rsidRDefault="00000000">
          <w:pPr>
            <w:pStyle w:val="853573A4FD3E4F09A6394E76A2F17184"/>
          </w:pPr>
          <w:r w:rsidRPr="0059649E">
            <w:rPr>
              <w:lang w:bidi="es-ES"/>
            </w:rPr>
            <w:t>Aficiones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B4F"/>
    <w:rsid w:val="00057465"/>
    <w:rsid w:val="00076516"/>
    <w:rsid w:val="00093AA8"/>
    <w:rsid w:val="00321C47"/>
    <w:rsid w:val="003B25E8"/>
    <w:rsid w:val="00424B4F"/>
    <w:rsid w:val="007B53DB"/>
    <w:rsid w:val="007C7EB5"/>
    <w:rsid w:val="00837BA9"/>
    <w:rsid w:val="00964D86"/>
    <w:rsid w:val="00A83632"/>
    <w:rsid w:val="00D650CC"/>
    <w:rsid w:val="00DC305A"/>
    <w:rsid w:val="00F2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AR" w:eastAsia="es-A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424B4F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kern w:val="0"/>
      <w:szCs w:val="26"/>
      <w:lang w:val="es-E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63FCE1FEAB94FD3B41124B74943B49F">
    <w:name w:val="C63FCE1FEAB94FD3B41124B74943B49F"/>
  </w:style>
  <w:style w:type="character" w:styleId="Hyperlink">
    <w:name w:val="Hyperlink"/>
    <w:basedOn w:val="DefaultParagraphFont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853573A4FD3E4F09A6394E76A2F17184">
    <w:name w:val="853573A4FD3E4F09A6394E76A2F17184"/>
  </w:style>
  <w:style w:type="character" w:customStyle="1" w:styleId="Heading2Char">
    <w:name w:val="Heading 2 Char"/>
    <w:basedOn w:val="DefaultParagraphFont"/>
    <w:link w:val="Heading2"/>
    <w:uiPriority w:val="9"/>
    <w:rsid w:val="00424B4F"/>
    <w:rPr>
      <w:rFonts w:ascii="Century Gothic" w:eastAsiaTheme="majorEastAsia" w:hAnsi="Century Gothic" w:cstheme="majorBidi"/>
      <w:b/>
      <w:bCs/>
      <w:caps/>
      <w:kern w:val="0"/>
      <w:szCs w:val="26"/>
      <w:lang w:val="es-ES" w:eastAsia="ja-JP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azul y gris.dotx</Template>
  <TotalTime>0</TotalTime>
  <Pages>1</Pages>
  <Words>287</Words>
  <Characters>1580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Pedro</cp:lastModifiedBy>
  <cp:revision>2</cp:revision>
  <dcterms:created xsi:type="dcterms:W3CDTF">2024-05-29T17:24:00Z</dcterms:created>
  <dcterms:modified xsi:type="dcterms:W3CDTF">2024-09-23T19:37:00Z</dcterms:modified>
</cp:coreProperties>
</file>